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EED7" w14:textId="77777777" w:rsidR="00AC5A8F" w:rsidRPr="00F94FED" w:rsidRDefault="00AC5A8F" w:rsidP="00AC5A8F">
      <w:pPr>
        <w:tabs>
          <w:tab w:val="left" w:pos="8460"/>
        </w:tabs>
        <w:spacing w:after="0" w:line="240" w:lineRule="auto"/>
        <w:ind w:right="610"/>
        <w:rPr>
          <w:rFonts w:eastAsia="Sarabun" w:cs="Times New Roman"/>
          <w:szCs w:val="24"/>
        </w:rPr>
      </w:pPr>
    </w:p>
    <w:p w14:paraId="5D339D86" w14:textId="77777777" w:rsidR="00AC5A8F" w:rsidRPr="00F94FED" w:rsidRDefault="00AC5A8F" w:rsidP="00AC5A8F">
      <w:pPr>
        <w:tabs>
          <w:tab w:val="left" w:pos="8460"/>
        </w:tabs>
        <w:spacing w:after="0" w:line="240" w:lineRule="auto"/>
        <w:rPr>
          <w:rFonts w:eastAsia="Sarabun" w:cs="Times New Roman"/>
          <w:bCs/>
          <w:szCs w:val="24"/>
        </w:rPr>
      </w:pPr>
    </w:p>
    <w:p w14:paraId="202EFB6B" w14:textId="33DB60F4" w:rsidR="00AC5A8F" w:rsidRPr="00B5119C" w:rsidRDefault="00AC5A8F" w:rsidP="00B5119C">
      <w:pPr>
        <w:pStyle w:val="Title"/>
        <w:spacing w:line="216" w:lineRule="auto"/>
      </w:pPr>
      <w:r w:rsidRPr="00B5119C">
        <w:rPr>
          <w:cs/>
        </w:rPr>
        <w:t>ชื่อเรื่อง</w:t>
      </w:r>
    </w:p>
    <w:p w14:paraId="456FF443" w14:textId="76CA4093" w:rsidR="00AC5A8F" w:rsidRPr="00273FEE" w:rsidRDefault="00AC5A8F" w:rsidP="00D11D16">
      <w:pPr>
        <w:pStyle w:val="Author-Thai"/>
      </w:pPr>
      <w:r>
        <w:rPr>
          <w:rFonts w:hint="cs"/>
          <w:cs/>
        </w:rPr>
        <w:t>ชื่อผู้</w:t>
      </w:r>
      <w:r w:rsidR="00EA7949">
        <w:rPr>
          <w:rFonts w:hint="cs"/>
          <w:cs/>
        </w:rPr>
        <w:t>เขียน</w:t>
      </w:r>
      <w:r>
        <w:rPr>
          <w:rFonts w:hint="cs"/>
          <w:cs/>
        </w:rPr>
        <w:t>คนแรก</w:t>
      </w:r>
      <w:r w:rsidRPr="00273FEE">
        <w:rPr>
          <w:vertAlign w:val="superscript"/>
        </w:rPr>
        <w:t>1</w:t>
      </w:r>
      <w:r w:rsidRPr="00273FEE">
        <w:t xml:space="preserve">, </w:t>
      </w:r>
      <w:r>
        <w:rPr>
          <w:rFonts w:hint="cs"/>
          <w:cs/>
        </w:rPr>
        <w:t>ชื่อผู้</w:t>
      </w:r>
      <w:r w:rsidR="00EA7949">
        <w:rPr>
          <w:rFonts w:hint="cs"/>
          <w:cs/>
        </w:rPr>
        <w:t>เขียน</w:t>
      </w:r>
      <w:r>
        <w:rPr>
          <w:rFonts w:hint="cs"/>
          <w:cs/>
        </w:rPr>
        <w:t>คนที่สอง</w:t>
      </w:r>
      <w:r w:rsidRPr="00273FEE">
        <w:rPr>
          <w:vertAlign w:val="superscript"/>
        </w:rPr>
        <w:t>1</w:t>
      </w:r>
      <w:r w:rsidRPr="00273FEE">
        <w:t xml:space="preserve"> </w:t>
      </w:r>
      <w:r>
        <w:rPr>
          <w:rFonts w:hint="cs"/>
          <w:cs/>
        </w:rPr>
        <w:t>และ</w:t>
      </w:r>
      <w:r w:rsidRPr="00273FEE">
        <w:t xml:space="preserve"> </w:t>
      </w:r>
      <w:r>
        <w:rPr>
          <w:rFonts w:hint="cs"/>
          <w:cs/>
        </w:rPr>
        <w:t>ชื่อผู้</w:t>
      </w:r>
      <w:r w:rsidR="00EA7949">
        <w:rPr>
          <w:rFonts w:hint="cs"/>
          <w:cs/>
        </w:rPr>
        <w:t>เขียน</w:t>
      </w:r>
      <w:r>
        <w:rPr>
          <w:rFonts w:hint="cs"/>
          <w:cs/>
        </w:rPr>
        <w:t>คนที่สาม</w:t>
      </w:r>
      <w:r w:rsidRPr="00273FEE">
        <w:rPr>
          <w:vertAlign w:val="superscript"/>
        </w:rPr>
        <w:t>2,*</w:t>
      </w:r>
    </w:p>
    <w:p w14:paraId="72FA979C" w14:textId="36882113" w:rsidR="00AC5A8F" w:rsidRPr="00F6075C" w:rsidRDefault="00AC5A8F" w:rsidP="00F6075C">
      <w:pPr>
        <w:pStyle w:val="Association"/>
      </w:pPr>
      <w:r w:rsidRPr="00F6075C">
        <w:rPr>
          <w:vertAlign w:val="superscript"/>
        </w:rPr>
        <w:t>1</w:t>
      </w:r>
      <w:r w:rsidRPr="00F6075C">
        <w:rPr>
          <w:rFonts w:hint="cs"/>
          <w:cs/>
        </w:rPr>
        <w:t>ภาควิชาคณิตศาสตร์</w:t>
      </w:r>
      <w:r w:rsidR="00F6075C" w:rsidRPr="00F6075C">
        <w:t xml:space="preserve"> </w:t>
      </w:r>
      <w:r w:rsidR="00F6075C" w:rsidRPr="00F6075C">
        <w:rPr>
          <w:rFonts w:hint="cs"/>
          <w:cs/>
        </w:rPr>
        <w:t>คณะวิทยาศาสตร์ มหาวิทยาลัยศรีนครินทรวิ</w:t>
      </w:r>
      <w:proofErr w:type="spellStart"/>
      <w:r w:rsidR="00F6075C" w:rsidRPr="00F6075C">
        <w:rPr>
          <w:rFonts w:hint="cs"/>
          <w:cs/>
        </w:rPr>
        <w:t>โร</w:t>
      </w:r>
      <w:proofErr w:type="spellEnd"/>
      <w:r w:rsidR="00F6075C" w:rsidRPr="00F6075C">
        <w:rPr>
          <w:rFonts w:hint="cs"/>
          <w:cs/>
        </w:rPr>
        <w:t>ฒ กรุงเทพมหานคร</w:t>
      </w:r>
      <w:r w:rsidR="00F6075C" w:rsidRPr="00F6075C">
        <w:t xml:space="preserve"> 10110</w:t>
      </w:r>
    </w:p>
    <w:p w14:paraId="129743BF" w14:textId="2A698499" w:rsidR="00AC5A8F" w:rsidRPr="00273FEE" w:rsidRDefault="00AC5A8F" w:rsidP="00F6075C">
      <w:pPr>
        <w:pStyle w:val="Association"/>
      </w:pPr>
      <w:r w:rsidRPr="00273FEE">
        <w:rPr>
          <w:vertAlign w:val="superscript"/>
        </w:rPr>
        <w:t>2</w:t>
      </w:r>
      <w:r w:rsidR="00F6075C">
        <w:rPr>
          <w:rFonts w:hint="cs"/>
          <w:cs/>
        </w:rPr>
        <w:t xml:space="preserve">ภาควิชาชีววิทยา คณะวิทยาศาสตร์ มหาวิทยาลัยนเรศวร จังหวัดพิษณุโลก </w:t>
      </w:r>
      <w:r w:rsidR="00F6075C">
        <w:t>65000</w:t>
      </w:r>
    </w:p>
    <w:p w14:paraId="500EA478" w14:textId="5015D35A" w:rsidR="00AC5A8F" w:rsidRPr="00273FEE" w:rsidRDefault="00AC5A8F" w:rsidP="00F6075C">
      <w:pPr>
        <w:pStyle w:val="Association"/>
      </w:pPr>
      <w:r w:rsidRPr="00273FEE">
        <w:rPr>
          <w:vertAlign w:val="superscript"/>
        </w:rPr>
        <w:t>*</w:t>
      </w:r>
      <w:r w:rsidR="00F6075C">
        <w:rPr>
          <w:rFonts w:hint="cs"/>
          <w:cs/>
        </w:rPr>
        <w:t>ผู้ประพันธ์บรรณกิจ</w:t>
      </w:r>
      <w:r w:rsidRPr="00273FEE">
        <w:t>: corresponding@email.com</w:t>
      </w:r>
    </w:p>
    <w:p w14:paraId="5CC85E44" w14:textId="11D0B67C" w:rsidR="00AC5A8F" w:rsidRPr="00CA6A93" w:rsidRDefault="00F6075C" w:rsidP="00AC5A8F">
      <w:pPr>
        <w:pStyle w:val="Abstract"/>
      </w:pPr>
      <w:r>
        <w:rPr>
          <w:rFonts w:hint="cs"/>
          <w:cs/>
        </w:rPr>
        <w:t>บทคัดย่อ</w:t>
      </w:r>
    </w:p>
    <w:p w14:paraId="50DE6EB0" w14:textId="6ED50E76" w:rsidR="008239F5" w:rsidRPr="002E7B99" w:rsidRDefault="005F7B6D" w:rsidP="002E7B99">
      <w:pPr>
        <w:pStyle w:val="BodyText"/>
      </w:pPr>
      <w:r w:rsidRPr="002E7B99">
        <w:rPr>
          <w:cs/>
        </w:rPr>
        <w:t xml:space="preserve">บทคัดย่อภาษาไทยไม่ควรเกิน </w:t>
      </w:r>
      <w:r w:rsidRPr="002E7B99">
        <w:t>250</w:t>
      </w:r>
      <w:r w:rsidRPr="002E7B99">
        <w:rPr>
          <w:cs/>
        </w:rPr>
        <w:t xml:space="preserve"> คำ โดยให้ใช้แบบและขนาดอักษรของข้อความต่าง ๆ ดังในไฟล์นี้</w:t>
      </w:r>
      <w:r w:rsidR="002E7B99">
        <w:t xml:space="preserve"> </w:t>
      </w:r>
      <w:r w:rsidRPr="002E7B99">
        <w:rPr>
          <w:cs/>
        </w:rPr>
        <w:t>และไม่มีการอ้างอิงในบทคัดย่อ แนะนำให้ผู้เขียนใช้ลำดับการเขียนบทคัดย่อดังนี้</w:t>
      </w:r>
    </w:p>
    <w:p w14:paraId="721B71BA" w14:textId="77777777" w:rsidR="008239F5" w:rsidRPr="002E7B99" w:rsidRDefault="005F7B6D" w:rsidP="002E7B99">
      <w:pPr>
        <w:pStyle w:val="BodyText"/>
        <w:rPr>
          <w:szCs w:val="24"/>
        </w:rPr>
      </w:pPr>
      <w:r w:rsidRPr="002E7B99">
        <w:t xml:space="preserve">1) </w:t>
      </w:r>
      <w:r w:rsidRPr="002E7B99">
        <w:rPr>
          <w:cs/>
        </w:rPr>
        <w:t xml:space="preserve">ความเป็นมาและความสำคัญของปัญหา: วางคำถามในบริบทกว้าง ๆ และเน้นวัตถุประสงค์ของการวิจัย </w:t>
      </w:r>
    </w:p>
    <w:p w14:paraId="32541E9D" w14:textId="77777777" w:rsidR="008239F5" w:rsidRPr="002E7B99" w:rsidRDefault="005F7B6D" w:rsidP="002E7B99">
      <w:pPr>
        <w:pStyle w:val="BodyText"/>
        <w:rPr>
          <w:szCs w:val="24"/>
        </w:rPr>
      </w:pPr>
      <w:r w:rsidRPr="002E7B99">
        <w:t xml:space="preserve">2) </w:t>
      </w:r>
      <w:r w:rsidRPr="002E7B99">
        <w:rPr>
          <w:cs/>
        </w:rPr>
        <w:t xml:space="preserve">วิธีการดำเนินการวิจัย: อธิบายวิธีการหลักที่ใช้ในงานวิจัยสั้นๆ </w:t>
      </w:r>
    </w:p>
    <w:p w14:paraId="608D61F4" w14:textId="77777777" w:rsidR="008239F5" w:rsidRPr="002E7B99" w:rsidRDefault="005F7B6D" w:rsidP="002E7B99">
      <w:pPr>
        <w:pStyle w:val="BodyText"/>
        <w:rPr>
          <w:szCs w:val="24"/>
        </w:rPr>
      </w:pPr>
      <w:r w:rsidRPr="002E7B99">
        <w:t xml:space="preserve">3) </w:t>
      </w:r>
      <w:r w:rsidRPr="002E7B99">
        <w:rPr>
          <w:cs/>
        </w:rPr>
        <w:t xml:space="preserve">ผลการวิจัย: สรุปผลการค้นที่พบหลัก ๆ ของบทความ และ </w:t>
      </w:r>
    </w:p>
    <w:p w14:paraId="756B11B9" w14:textId="77777777" w:rsidR="008239F5" w:rsidRPr="002E7B99" w:rsidRDefault="005F7B6D" w:rsidP="002E7B99">
      <w:pPr>
        <w:pStyle w:val="BodyText"/>
        <w:rPr>
          <w:szCs w:val="24"/>
        </w:rPr>
      </w:pPr>
      <w:r w:rsidRPr="002E7B99">
        <w:t xml:space="preserve">4) </w:t>
      </w:r>
      <w:r w:rsidRPr="002E7B99">
        <w:rPr>
          <w:cs/>
        </w:rPr>
        <w:t xml:space="preserve">สรุปผลการวิจัยและอภิปรายผล: ระบุข้อสรุปหลักหรือการตีความ </w:t>
      </w:r>
    </w:p>
    <w:p w14:paraId="28A6AD26" w14:textId="712EAE20" w:rsidR="00AC5A8F" w:rsidRPr="002E7B99" w:rsidRDefault="005F7B6D" w:rsidP="002E7B99">
      <w:pPr>
        <w:pStyle w:val="BodyText"/>
      </w:pPr>
      <w:r w:rsidRPr="002E7B99">
        <w:rPr>
          <w:cs/>
        </w:rPr>
        <w:t>บทคัดย่อควรแสดงวัตถุประสงค์ของบทความแต่ต้องไม่มีผลที่ไม่ได้นำเสนอและไม่ควรสรุปเกินจริง</w:t>
      </w:r>
    </w:p>
    <w:p w14:paraId="1D4D4ED8" w14:textId="59F77FCE" w:rsidR="00AC5A8F" w:rsidRPr="00F03547" w:rsidRDefault="008239F5" w:rsidP="002E7B99">
      <w:pPr>
        <w:pStyle w:val="Keywords"/>
        <w:ind w:firstLine="0"/>
      </w:pPr>
      <w:r>
        <w:rPr>
          <w:rFonts w:hint="cs"/>
          <w:cs/>
        </w:rPr>
        <w:t>คำสำคัญ</w:t>
      </w:r>
      <w:r w:rsidR="00AC5A8F" w:rsidRPr="00F03547">
        <w:t xml:space="preserve">: </w:t>
      </w:r>
      <w:r w:rsidRPr="002E7B99">
        <w:rPr>
          <w:rFonts w:hint="cs"/>
          <w:b w:val="0"/>
          <w:bCs w:val="0"/>
          <w:cs/>
        </w:rPr>
        <w:t xml:space="preserve">คำสำคัญ </w:t>
      </w:r>
      <w:r w:rsidR="00AC5A8F" w:rsidRPr="002E7B99">
        <w:rPr>
          <w:b w:val="0"/>
          <w:bCs w:val="0"/>
        </w:rPr>
        <w:t xml:space="preserve">1, </w:t>
      </w:r>
      <w:r w:rsidRPr="002E7B99">
        <w:rPr>
          <w:rFonts w:hint="cs"/>
          <w:b w:val="0"/>
          <w:bCs w:val="0"/>
          <w:cs/>
        </w:rPr>
        <w:t xml:space="preserve">คำสำคัญ </w:t>
      </w:r>
      <w:r w:rsidR="00AC5A8F" w:rsidRPr="002E7B99">
        <w:rPr>
          <w:b w:val="0"/>
          <w:bCs w:val="0"/>
        </w:rPr>
        <w:t xml:space="preserve">2, </w:t>
      </w:r>
      <w:r w:rsidRPr="002E7B99">
        <w:rPr>
          <w:rFonts w:hint="cs"/>
          <w:b w:val="0"/>
          <w:bCs w:val="0"/>
          <w:cs/>
        </w:rPr>
        <w:t xml:space="preserve">คำสำคัญ </w:t>
      </w:r>
      <w:r w:rsidR="00AC5A8F" w:rsidRPr="002E7B99">
        <w:rPr>
          <w:b w:val="0"/>
          <w:bCs w:val="0"/>
        </w:rPr>
        <w:t>3</w:t>
      </w:r>
    </w:p>
    <w:p w14:paraId="27B10098" w14:textId="0A4443A1" w:rsidR="00AC5A8F" w:rsidRDefault="00AC5A8F" w:rsidP="00B11690">
      <w:pPr>
        <w:spacing w:after="0" w:line="240" w:lineRule="auto"/>
        <w:rPr>
          <w:rFonts w:cs="Times New Roman"/>
          <w:szCs w:val="22"/>
        </w:rPr>
      </w:pPr>
      <w:r>
        <w:rPr>
          <w:rFonts w:cs="Times New Roman"/>
          <w:szCs w:val="22"/>
        </w:rPr>
        <w:br w:type="page"/>
      </w:r>
    </w:p>
    <w:p w14:paraId="715C8790" w14:textId="77777777" w:rsidR="00237878" w:rsidRPr="00573329" w:rsidRDefault="00237878" w:rsidP="00237878">
      <w:pPr>
        <w:tabs>
          <w:tab w:val="left" w:pos="8460"/>
        </w:tabs>
        <w:spacing w:after="0" w:line="240" w:lineRule="auto"/>
        <w:ind w:right="610"/>
        <w:rPr>
          <w:rFonts w:eastAsia="Sarabun" w:cs="Times New Roman"/>
          <w:sz w:val="30"/>
          <w:szCs w:val="30"/>
        </w:rPr>
      </w:pPr>
    </w:p>
    <w:p w14:paraId="05C9A0CB" w14:textId="77777777" w:rsidR="00237878" w:rsidRPr="00AD2B4D" w:rsidRDefault="00237878" w:rsidP="00237878">
      <w:pPr>
        <w:tabs>
          <w:tab w:val="left" w:pos="8460"/>
        </w:tabs>
        <w:spacing w:after="0" w:line="240" w:lineRule="auto"/>
        <w:rPr>
          <w:rFonts w:eastAsia="Sarabun" w:cs="Times New Roman"/>
          <w:bCs/>
          <w:sz w:val="30"/>
          <w:szCs w:val="30"/>
        </w:rPr>
      </w:pPr>
    </w:p>
    <w:p w14:paraId="232A3A6E" w14:textId="77777777" w:rsidR="00237878" w:rsidRPr="00273FEE" w:rsidRDefault="00237878" w:rsidP="00237878">
      <w:pPr>
        <w:pStyle w:val="Title"/>
      </w:pPr>
      <w:r w:rsidRPr="00273FEE">
        <w:t>Your Title Goes Here</w:t>
      </w:r>
    </w:p>
    <w:p w14:paraId="261047A8" w14:textId="77777777" w:rsidR="00237878" w:rsidRPr="00273FEE" w:rsidRDefault="00237878" w:rsidP="00237878">
      <w:pPr>
        <w:pStyle w:val="Author-English"/>
      </w:pPr>
      <w:r w:rsidRPr="00273FEE">
        <w:t>First Author</w:t>
      </w:r>
      <w:r w:rsidRPr="00273FEE">
        <w:rPr>
          <w:vertAlign w:val="superscript"/>
        </w:rPr>
        <w:t>1</w:t>
      </w:r>
      <w:r w:rsidRPr="00273FEE">
        <w:t>, Second Author</w:t>
      </w:r>
      <w:r w:rsidRPr="00273FEE">
        <w:rPr>
          <w:vertAlign w:val="superscript"/>
        </w:rPr>
        <w:t>1</w:t>
      </w:r>
      <w:r w:rsidRPr="00273FEE">
        <w:t>, and Third Author</w:t>
      </w:r>
      <w:proofErr w:type="gramStart"/>
      <w:r w:rsidRPr="00273FEE">
        <w:rPr>
          <w:vertAlign w:val="superscript"/>
        </w:rPr>
        <w:t>2,*</w:t>
      </w:r>
      <w:proofErr w:type="gramEnd"/>
    </w:p>
    <w:p w14:paraId="5999CCA0" w14:textId="77777777" w:rsidR="00237878" w:rsidRPr="00AC5A8F" w:rsidRDefault="00237878" w:rsidP="00237878">
      <w:pPr>
        <w:pStyle w:val="Association"/>
        <w:spacing w:before="120"/>
      </w:pPr>
      <w:r w:rsidRPr="00AC5A8F">
        <w:rPr>
          <w:vertAlign w:val="superscript"/>
        </w:rPr>
        <w:t>1</w:t>
      </w:r>
      <w:r w:rsidRPr="00AC5A8F">
        <w:t xml:space="preserve">Department of Mathematics, Faculty of Science, </w:t>
      </w:r>
      <w:proofErr w:type="spellStart"/>
      <w:r w:rsidRPr="00AC5A8F">
        <w:t>Srinakharinwirot</w:t>
      </w:r>
      <w:proofErr w:type="spellEnd"/>
      <w:r w:rsidRPr="00AC5A8F">
        <w:t xml:space="preserve"> University, Bangkok</w:t>
      </w:r>
      <w:r>
        <w:t>,</w:t>
      </w:r>
      <w:r w:rsidRPr="00AC5A8F">
        <w:t xml:space="preserve"> 10110</w:t>
      </w:r>
    </w:p>
    <w:p w14:paraId="7C4BF2BC" w14:textId="77777777" w:rsidR="00237878" w:rsidRPr="00AC5A8F" w:rsidRDefault="00237878" w:rsidP="00237878">
      <w:pPr>
        <w:pStyle w:val="Association"/>
        <w:spacing w:before="120"/>
      </w:pPr>
      <w:r w:rsidRPr="00AC5A8F">
        <w:rPr>
          <w:vertAlign w:val="superscript"/>
        </w:rPr>
        <w:t>2</w:t>
      </w:r>
      <w:r w:rsidRPr="00AC5A8F">
        <w:t xml:space="preserve">Department of Biology, Faculty of Science, </w:t>
      </w:r>
      <w:proofErr w:type="spellStart"/>
      <w:r w:rsidRPr="00AC5A8F">
        <w:t>Nareasuan</w:t>
      </w:r>
      <w:proofErr w:type="spellEnd"/>
      <w:r w:rsidRPr="00AC5A8F">
        <w:t xml:space="preserve"> University, </w:t>
      </w:r>
      <w:proofErr w:type="spellStart"/>
      <w:r w:rsidRPr="00AC5A8F">
        <w:t>Phitsanulok</w:t>
      </w:r>
      <w:proofErr w:type="spellEnd"/>
      <w:r w:rsidRPr="00AC5A8F">
        <w:t>, 65000</w:t>
      </w:r>
    </w:p>
    <w:p w14:paraId="08AC039F" w14:textId="77777777" w:rsidR="00237878" w:rsidRPr="00AC5A8F" w:rsidRDefault="00237878" w:rsidP="00237878">
      <w:pPr>
        <w:pStyle w:val="Association"/>
        <w:spacing w:before="120"/>
      </w:pPr>
      <w:r w:rsidRPr="00AC5A8F">
        <w:rPr>
          <w:vertAlign w:val="superscript"/>
        </w:rPr>
        <w:t>*</w:t>
      </w:r>
      <w:r w:rsidRPr="00AC5A8F">
        <w:t>Corresponding author: corresponding@email.com</w:t>
      </w:r>
    </w:p>
    <w:p w14:paraId="4A139ED6" w14:textId="77777777" w:rsidR="00237878" w:rsidRPr="00CA6A93" w:rsidRDefault="00237878" w:rsidP="00237878">
      <w:pPr>
        <w:pStyle w:val="Abstract"/>
      </w:pPr>
      <w:r w:rsidRPr="00CA6A93">
        <w:t>Abstract</w:t>
      </w:r>
    </w:p>
    <w:p w14:paraId="6DC15ACB" w14:textId="77777777" w:rsidR="00237878" w:rsidRPr="008F05AC" w:rsidRDefault="00237878" w:rsidP="00237878">
      <w:pPr>
        <w:pStyle w:val="BodyText"/>
        <w:spacing w:line="269" w:lineRule="auto"/>
      </w:pPr>
      <w:r w:rsidRPr="008F05AC">
        <w:t xml:space="preserve">Write a concise and compelling abstract of no more than 250 words. Your abstract should pique the reader's interest and provide a clear overview of your research. To achieve this, structure your abstract as follows: </w:t>
      </w:r>
    </w:p>
    <w:p w14:paraId="2DC522E5" w14:textId="77777777" w:rsidR="00237878" w:rsidRPr="008F05AC" w:rsidRDefault="00237878" w:rsidP="00237878">
      <w:pPr>
        <w:pStyle w:val="BodyText"/>
        <w:spacing w:line="269" w:lineRule="auto"/>
      </w:pPr>
      <w:r w:rsidRPr="008F05AC">
        <w:t xml:space="preserve">1) Background: Briefly introduce the broader context of your research and clearly state the specific research question or problem you address. </w:t>
      </w:r>
    </w:p>
    <w:p w14:paraId="7ED87C7C" w14:textId="77777777" w:rsidR="00237878" w:rsidRPr="008F05AC" w:rsidRDefault="00237878" w:rsidP="00237878">
      <w:pPr>
        <w:pStyle w:val="BodyText"/>
        <w:spacing w:line="269" w:lineRule="auto"/>
      </w:pPr>
      <w:r w:rsidRPr="008F05AC">
        <w:t xml:space="preserve">2) Method: Outline the primary methods or techniques used to investigate your research question. </w:t>
      </w:r>
    </w:p>
    <w:p w14:paraId="522CA452" w14:textId="77777777" w:rsidR="00237878" w:rsidRPr="008F05AC" w:rsidRDefault="00237878" w:rsidP="00237878">
      <w:pPr>
        <w:pStyle w:val="BodyText"/>
        <w:spacing w:line="269" w:lineRule="auto"/>
      </w:pPr>
      <w:r w:rsidRPr="008F05AC">
        <w:t>3) Result: Summarize the key findings of your study.</w:t>
      </w:r>
    </w:p>
    <w:p w14:paraId="15A8C09F" w14:textId="77777777" w:rsidR="00237878" w:rsidRPr="008F05AC" w:rsidRDefault="00237878" w:rsidP="00237878">
      <w:pPr>
        <w:pStyle w:val="BodyText"/>
        <w:spacing w:line="269" w:lineRule="auto"/>
      </w:pPr>
      <w:r w:rsidRPr="008F05AC">
        <w:t xml:space="preserve">4) Conclusion: Present the main conclusions or interpretations drawn from your results.  </w:t>
      </w:r>
    </w:p>
    <w:p w14:paraId="05F25DA5" w14:textId="77777777" w:rsidR="00237878" w:rsidRPr="008F05AC" w:rsidRDefault="00237878" w:rsidP="00237878">
      <w:pPr>
        <w:pStyle w:val="BodyText"/>
        <w:spacing w:line="269" w:lineRule="auto"/>
      </w:pPr>
      <w:r w:rsidRPr="008F05AC">
        <w:t xml:space="preserve">Your abstract should accurately reflect the content of your full paper. Avoid making exaggerated claims or introducing results that will not be presented at the conference. </w:t>
      </w:r>
    </w:p>
    <w:p w14:paraId="3DFF3A2A" w14:textId="77777777" w:rsidR="00237878" w:rsidRPr="00F03547" w:rsidRDefault="00237878" w:rsidP="00237878">
      <w:pPr>
        <w:pStyle w:val="Keywords"/>
        <w:ind w:firstLine="0"/>
      </w:pPr>
      <w:r w:rsidRPr="00F03547">
        <w:t xml:space="preserve">Keywords: </w:t>
      </w:r>
      <w:r w:rsidRPr="00E2716C">
        <w:rPr>
          <w:b w:val="0"/>
          <w:bCs w:val="0"/>
        </w:rPr>
        <w:t>keyword1, keyword2, keyword3</w:t>
      </w:r>
    </w:p>
    <w:p w14:paraId="30596AA2" w14:textId="2180D93B" w:rsidR="00237878" w:rsidRPr="00B11690" w:rsidRDefault="00237878" w:rsidP="00B11690">
      <w:pPr>
        <w:spacing w:after="0" w:line="240" w:lineRule="auto"/>
        <w:rPr>
          <w:rFonts w:cs="Times New Roman"/>
          <w:szCs w:val="22"/>
          <w:cs/>
        </w:rPr>
      </w:pPr>
      <w:r>
        <w:rPr>
          <w:rFonts w:cs="Times New Roman"/>
          <w:szCs w:val="22"/>
        </w:rPr>
        <w:br w:type="page"/>
      </w:r>
    </w:p>
    <w:p w14:paraId="4520104F" w14:textId="7B8CF356" w:rsidR="00712643" w:rsidRPr="000271B8" w:rsidRDefault="00712643" w:rsidP="00C13513">
      <w:pPr>
        <w:pStyle w:val="Heading1"/>
        <w:jc w:val="left"/>
        <w:rPr>
          <w:cs/>
        </w:rPr>
      </w:pPr>
      <w:r w:rsidRPr="000271B8">
        <w:lastRenderedPageBreak/>
        <w:t>1</w:t>
      </w:r>
      <w:r w:rsidR="009E05BB" w:rsidRPr="000271B8">
        <w:tab/>
      </w:r>
      <w:r w:rsidR="00EF59BE" w:rsidRPr="000271B8">
        <w:rPr>
          <w:rFonts w:hint="cs"/>
          <w:cs/>
        </w:rPr>
        <w:t>บทนำ</w:t>
      </w:r>
    </w:p>
    <w:p w14:paraId="3C7D9098" w14:textId="5D27108F" w:rsidR="00EF59BE" w:rsidRPr="00804AD0" w:rsidRDefault="00EF59BE" w:rsidP="00804AD0">
      <w:pPr>
        <w:pStyle w:val="BodyText"/>
        <w:rPr>
          <w:cs/>
        </w:rPr>
      </w:pPr>
      <w:r w:rsidRPr="00804AD0">
        <w:rPr>
          <w:rFonts w:hint="cs"/>
          <w:cs/>
        </w:rPr>
        <w:t>ให้</w:t>
      </w:r>
      <w:r w:rsidRPr="00804AD0">
        <w:rPr>
          <w:cs/>
        </w:rPr>
        <w:t xml:space="preserve">ใช้ฟอนต์ </w:t>
      </w:r>
      <w:r w:rsidRPr="00804AD0">
        <w:t>TH</w:t>
      </w:r>
      <w:r w:rsidRPr="00804AD0">
        <w:rPr>
          <w:rFonts w:hint="cs"/>
          <w:cs/>
        </w:rPr>
        <w:t xml:space="preserve"> </w:t>
      </w:r>
      <w:proofErr w:type="spellStart"/>
      <w:r w:rsidRPr="00804AD0">
        <w:t>Sarabun</w:t>
      </w:r>
      <w:proofErr w:type="spellEnd"/>
      <w:r w:rsidRPr="00804AD0">
        <w:rPr>
          <w:rFonts w:hint="cs"/>
          <w:cs/>
        </w:rPr>
        <w:t xml:space="preserve"> </w:t>
      </w:r>
      <w:r w:rsidRPr="00804AD0">
        <w:t xml:space="preserve">New </w:t>
      </w:r>
      <w:r w:rsidRPr="00804AD0">
        <w:rPr>
          <w:rFonts w:hint="cs"/>
          <w:cs/>
        </w:rPr>
        <w:t xml:space="preserve">ขนาดตัวอักษร </w:t>
      </w:r>
      <w:r w:rsidRPr="00804AD0">
        <w:t xml:space="preserve">16 pt </w:t>
      </w:r>
      <w:r w:rsidR="00323928" w:rsidRPr="00804AD0">
        <w:rPr>
          <w:rFonts w:hint="cs"/>
          <w:cs/>
        </w:rPr>
        <w:t>สำหรับตัวอักษรภาษาไทยในบทความ</w:t>
      </w:r>
      <w:r w:rsidR="00323928">
        <w:rPr>
          <w:rFonts w:hint="cs"/>
          <w:cs/>
        </w:rPr>
        <w:t xml:space="preserve"> </w:t>
      </w:r>
      <w:r w:rsidRPr="00804AD0">
        <w:rPr>
          <w:cs/>
        </w:rPr>
        <w:t>และ</w:t>
      </w:r>
      <w:r w:rsidRPr="00804AD0">
        <w:rPr>
          <w:rFonts w:hint="cs"/>
          <w:cs/>
        </w:rPr>
        <w:t xml:space="preserve">ฟอนต์ </w:t>
      </w:r>
      <w:r w:rsidRPr="00804AD0">
        <w:t xml:space="preserve">Times New Roman </w:t>
      </w:r>
      <w:r w:rsidRPr="00804AD0">
        <w:rPr>
          <w:rFonts w:hint="cs"/>
          <w:cs/>
        </w:rPr>
        <w:t xml:space="preserve">ขนาดตัวอักษร </w:t>
      </w:r>
      <w:r w:rsidRPr="00804AD0">
        <w:t>12 pt</w:t>
      </w:r>
      <w:r w:rsidR="00323928">
        <w:rPr>
          <w:rFonts w:hint="cs"/>
          <w:cs/>
        </w:rPr>
        <w:t xml:space="preserve"> </w:t>
      </w:r>
      <w:r w:rsidR="00323928" w:rsidRPr="00804AD0">
        <w:rPr>
          <w:rFonts w:hint="cs"/>
          <w:cs/>
        </w:rPr>
        <w:t>สำหรับตัวอักษรภาษาอังกฤษ</w:t>
      </w:r>
    </w:p>
    <w:p w14:paraId="2F5ECD98" w14:textId="77777777" w:rsidR="00EF59BE" w:rsidRPr="00804AD0" w:rsidRDefault="00EF59BE" w:rsidP="00804AD0">
      <w:pPr>
        <w:pStyle w:val="BodyText"/>
      </w:pPr>
      <w:r w:rsidRPr="00804AD0">
        <w:rPr>
          <w:cs/>
        </w:rPr>
        <w:t>บทนำควรเป็นการปูพื้นฐานความรู้ที่เกี่ยวข้องกับหัวข้อวิจัย อธิบายถึงความสำคัญและความจำเป็นของการศึกษา รวมถึงระบุวัตถุประสงค์ของงานอย่างชัดเจน ควรครอบคลุมการทบทวนวรรณกรรมที่เกี่ยวข้อง ชี้ให้เห็นถึงช่องว่างทางความรู้หรือประเด็นที่ยังไม่ได้รับการแก้ไข และสรุปคำถามหรือสมมติฐานที่เป็นหัวใจสำคัญของการศึกษา เพื่อสร้างความชัดเจนและเน้นย้ำถึงความสำคัญของงานวิจัยนี้ต่อวงการวิชาการ</w:t>
      </w:r>
    </w:p>
    <w:p w14:paraId="354582AC" w14:textId="05489DB0" w:rsidR="009E05BB" w:rsidRPr="00E65F71" w:rsidRDefault="009E05BB" w:rsidP="00E65F71">
      <w:pPr>
        <w:pStyle w:val="Heading2"/>
      </w:pPr>
      <w:r w:rsidRPr="00E65F71">
        <w:t>1.</w:t>
      </w:r>
      <w:r w:rsidR="002C7624">
        <w:t>1</w:t>
      </w:r>
      <w:r w:rsidRPr="00E65F71">
        <w:tab/>
      </w:r>
      <w:r w:rsidR="00E65F71">
        <w:rPr>
          <w:rFonts w:hint="cs"/>
          <w:cs/>
        </w:rPr>
        <w:t>การอ้างอิง</w:t>
      </w:r>
    </w:p>
    <w:p w14:paraId="7CE77D56" w14:textId="0AE6E14F" w:rsidR="00804AD0" w:rsidRDefault="00804AD0" w:rsidP="00804AD0">
      <w:pPr>
        <w:pStyle w:val="BodyText"/>
      </w:pPr>
      <w:r>
        <w:rPr>
          <w:cs/>
        </w:rPr>
        <w:t>ใช้รูปแบบการเขียนอ้างอิงแทรกในเนื้อหาโดยใช้ตัวเลขภายในวงเล็บเหลี่ยม (</w:t>
      </w:r>
      <w:r>
        <w:t xml:space="preserve">square brackets) </w:t>
      </w:r>
      <w:r>
        <w:rPr>
          <w:cs/>
        </w:rPr>
        <w:t>และเรียงลำดับเอกสารอ้างอิงตามลำดับที่ปรากฏในบทความ ดังตัวอย่างในย่อหน้าถัดไป</w:t>
      </w:r>
      <w:r>
        <w:rPr>
          <w:rFonts w:hint="cs"/>
          <w:cs/>
        </w:rPr>
        <w:t xml:space="preserve"> </w:t>
      </w:r>
      <w:r w:rsidRPr="00804AD0">
        <w:rPr>
          <w:cs/>
        </w:rPr>
        <w:t>ทุกรายการในเอกสารอ้างอิงต้องได้รับการอ้างถึงในเนื้อหาด้วย</w:t>
      </w:r>
      <w:r>
        <w:rPr>
          <w:cs/>
        </w:rPr>
        <w:t xml:space="preserve"> การเขียนเอกสารอ้างอิงให้ใช้แบบ </w:t>
      </w:r>
      <w:r>
        <w:t xml:space="preserve">Vancouver </w:t>
      </w:r>
      <w:r>
        <w:rPr>
          <w:cs/>
        </w:rPr>
        <w:t>โดยสามารถ</w:t>
      </w:r>
      <w:r w:rsidR="00E65F71" w:rsidRPr="00804AD0">
        <w:rPr>
          <w:cs/>
        </w:rPr>
        <w:t>ดูตัวอย่างรูปแบบการเขียนอ้างอิงได้จาก</w:t>
      </w:r>
      <w:r w:rsidRPr="00804AD0">
        <w:rPr>
          <w:cs/>
        </w:rPr>
        <w:t>หลักเกณฑ์การเตรียมต้นฉบับ</w:t>
      </w:r>
      <w:r w:rsidR="00E65F71" w:rsidRPr="00804AD0">
        <w:t xml:space="preserve"> </w:t>
      </w:r>
      <w:r w:rsidR="00080496">
        <w:rPr>
          <w:rFonts w:hint="cs"/>
          <w:cs/>
        </w:rPr>
        <w:t>ศึกษา</w:t>
      </w:r>
      <w:r w:rsidR="00E65F71" w:rsidRPr="00804AD0">
        <w:rPr>
          <w:cs/>
        </w:rPr>
        <w:t>วิธีการอ้างอิงเพิ่มเติมได้ที่</w:t>
      </w:r>
    </w:p>
    <w:p w14:paraId="045ADFC8" w14:textId="6B237092" w:rsidR="00C27A5B" w:rsidRPr="00804AD0" w:rsidRDefault="00804AD0" w:rsidP="00804AD0">
      <w:pPr>
        <w:pStyle w:val="BodyText"/>
        <w:ind w:firstLine="0"/>
        <w:jc w:val="left"/>
      </w:pPr>
      <w:hyperlink r:id="rId7" w:history="1">
        <w:r w:rsidRPr="00A133F3">
          <w:rPr>
            <w:rStyle w:val="Hyperlink"/>
          </w:rPr>
          <w:t>https://lib.swu.ac.th/wp-content/uploads/</w:t>
        </w:r>
        <w:r w:rsidRPr="00A133F3">
          <w:rPr>
            <w:rStyle w:val="Hyperlink"/>
            <w:cs/>
          </w:rPr>
          <w:t>2025/04/</w:t>
        </w:r>
        <w:r w:rsidRPr="00A133F3">
          <w:rPr>
            <w:rStyle w:val="Hyperlink"/>
          </w:rPr>
          <w:t>bibliographic-manual-</w:t>
        </w:r>
        <w:r w:rsidRPr="00A133F3">
          <w:rPr>
            <w:rStyle w:val="Hyperlink"/>
            <w:cs/>
          </w:rPr>
          <w:t>3-</w:t>
        </w:r>
        <w:r w:rsidRPr="00A133F3">
          <w:rPr>
            <w:rStyle w:val="Hyperlink"/>
          </w:rPr>
          <w:t>VancouverSWU_Citation-</w:t>
        </w:r>
        <w:r w:rsidRPr="00A133F3">
          <w:rPr>
            <w:rStyle w:val="Hyperlink"/>
            <w:cs/>
          </w:rPr>
          <w:t>260121.</w:t>
        </w:r>
        <w:r w:rsidRPr="00A133F3">
          <w:rPr>
            <w:rStyle w:val="Hyperlink"/>
          </w:rPr>
          <w:t>pdf</w:t>
        </w:r>
      </w:hyperlink>
      <w:r>
        <w:rPr>
          <w:rFonts w:hint="cs"/>
          <w:cs/>
        </w:rPr>
        <w:t xml:space="preserve"> </w:t>
      </w:r>
    </w:p>
    <w:p w14:paraId="73C7DE8D" w14:textId="351B9B09" w:rsidR="00C930C4" w:rsidRPr="00804AD0" w:rsidRDefault="00E65F71" w:rsidP="00804AD0">
      <w:pPr>
        <w:pStyle w:val="BodyText"/>
      </w:pPr>
      <w:r w:rsidRPr="00804AD0">
        <w:rPr>
          <w:cs/>
        </w:rPr>
        <w:t>นักวิจัยจำนวนมากได้ศึกษาบริเวณปิดรูปดาว</w:t>
      </w:r>
      <w:r w:rsidR="00C27A5B" w:rsidRPr="00804AD0">
        <w:rPr>
          <w:rFonts w:hint="cs"/>
          <w:cs/>
        </w:rPr>
        <w:t xml:space="preserve"> </w:t>
      </w:r>
      <w:r w:rsidR="00C27A5B" w:rsidRPr="00804AD0">
        <w:t>[1-4]</w:t>
      </w:r>
      <w:r w:rsidRPr="00804AD0">
        <w:rPr>
          <w:cs/>
        </w:rPr>
        <w:t xml:space="preserve"> โดย </w:t>
      </w:r>
      <w:r w:rsidRPr="00804AD0">
        <w:t xml:space="preserve">Theerakarn </w:t>
      </w:r>
      <w:r w:rsidR="00C27A5B" w:rsidRPr="00804AD0">
        <w:t>[5]</w:t>
      </w:r>
      <w:r w:rsidRPr="00804AD0">
        <w:t xml:space="preserve"> </w:t>
      </w:r>
      <w:r w:rsidRPr="00804AD0">
        <w:rPr>
          <w:cs/>
        </w:rPr>
        <w:t>ได้แสดงว่ากราฟของสมการเชิงโพลา</w:t>
      </w:r>
      <w:proofErr w:type="spellStart"/>
      <w:r w:rsidRPr="00804AD0">
        <w:rPr>
          <w:cs/>
        </w:rPr>
        <w:t>ร์</w:t>
      </w:r>
      <w:proofErr w:type="spellEnd"/>
      <w:r w:rsidRPr="00804AD0">
        <w:rPr>
          <w:cs/>
        </w:rPr>
        <w:t>ที่มีจุดกำเนิดเป็นจุดศูนย์กลางของเส้นรอบรูปจะมีจุดปลายแหลมหรือจุดมุมเสมอ เว้นแต่กราฟนั้นสมมาตรรอบศูนย์</w:t>
      </w:r>
    </w:p>
    <w:p w14:paraId="741A2CB4" w14:textId="2874B28C" w:rsidR="00EB3DCC" w:rsidRDefault="00EB3DCC" w:rsidP="00CA7E12">
      <w:pPr>
        <w:pStyle w:val="Heading2"/>
      </w:pPr>
      <w:r w:rsidRPr="009E05BB">
        <w:t>1.</w:t>
      </w:r>
      <w:r w:rsidR="002C7624">
        <w:t>2</w:t>
      </w:r>
      <w:r w:rsidRPr="009E05BB">
        <w:tab/>
      </w:r>
      <w:r w:rsidR="00C27A5B">
        <w:rPr>
          <w:rFonts w:hint="cs"/>
          <w:cs/>
        </w:rPr>
        <w:t>สัญลักษณ์และสมการทางคณิตศาสตร์</w:t>
      </w:r>
    </w:p>
    <w:p w14:paraId="5D633E0D" w14:textId="28C847E3" w:rsidR="00EB3DCC" w:rsidRPr="00EB3DCC" w:rsidRDefault="00F5493B" w:rsidP="002E7B99">
      <w:pPr>
        <w:pStyle w:val="BodyText2"/>
      </w:pPr>
      <w:r>
        <w:rPr>
          <w:rFonts w:hint="cs"/>
          <w:cs/>
        </w:rPr>
        <w:t xml:space="preserve">แนะนำให้ใช้เครื่องมือ </w:t>
      </w:r>
      <w:r>
        <w:t xml:space="preserve">Equation </w:t>
      </w:r>
      <w:r>
        <w:rPr>
          <w:rFonts w:hint="cs"/>
          <w:cs/>
        </w:rPr>
        <w:t xml:space="preserve">ของ </w:t>
      </w:r>
      <w:r w:rsidR="00EB3DCC">
        <w:t>Microsoft Word</w:t>
      </w:r>
      <w:r>
        <w:rPr>
          <w:rFonts w:hint="cs"/>
          <w:cs/>
        </w:rPr>
        <w:t xml:space="preserve"> ในการแทรกสัญลักษณ์และสมการทางคณิตศาสตร์ โดยสามารถแทรกได้ทั้งสมการที่อยู่บนบรรทัด เช่น</w:t>
      </w:r>
      <w:r w:rsidR="00EB3DC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="00EB3DCC">
        <w:t xml:space="preserve"> </w:t>
      </w:r>
      <w:r>
        <w:rPr>
          <w:rFonts w:hint="cs"/>
          <w:cs/>
        </w:rPr>
        <w:t>และสมการที่อยู่ระหว่างบรรทัด เช่น</w:t>
      </w:r>
    </w:p>
    <w:p w14:paraId="654B0456" w14:textId="1A0AEE82" w:rsidR="00EB3DCC" w:rsidRPr="00F5493B" w:rsidRDefault="00000000" w:rsidP="00F5493B">
      <w:pPr>
        <w:pStyle w:val="BodyText2"/>
        <w:spacing w:after="24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 =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.</m:t>
              </m:r>
            </m:e>
          </m:nary>
        </m:oMath>
      </m:oMathPara>
    </w:p>
    <w:p w14:paraId="0BE460F6" w14:textId="3AC4FE6C" w:rsidR="00EB3DCC" w:rsidRDefault="002B3371" w:rsidP="002E7B99">
      <w:pPr>
        <w:pStyle w:val="BodyText"/>
      </w:pPr>
      <w:r>
        <w:rPr>
          <w:rFonts w:hint="cs"/>
          <w:cs/>
        </w:rPr>
        <w:t>ถ้าต้องการระบุ</w:t>
      </w:r>
      <w:r w:rsidRPr="002B3371">
        <w:rPr>
          <w:cs/>
        </w:rPr>
        <w:t>ลำดับตัวเลขของสมการ</w:t>
      </w:r>
      <w:r>
        <w:rPr>
          <w:rFonts w:hint="cs"/>
          <w:cs/>
        </w:rPr>
        <w:t xml:space="preserve"> ให้ระบุไว้ด้านขวา </w:t>
      </w:r>
      <w:r w:rsidRPr="002B3371">
        <w:rPr>
          <w:cs/>
        </w:rPr>
        <w:t>โดยระบุเป็นหมายเลขของหัวข้อ (</w:t>
      </w:r>
      <w:r w:rsidRPr="002B3371">
        <w:t xml:space="preserve">section) </w:t>
      </w:r>
      <w:r w:rsidRPr="002B3371">
        <w:rPr>
          <w:cs/>
        </w:rPr>
        <w:t>ตามด้วยลำดับหมายเลขสมการ ดังตัวอย่าง</w:t>
      </w:r>
      <w:r>
        <w:rPr>
          <w:rFonts w:hint="cs"/>
          <w:cs/>
        </w:rPr>
        <w:t xml:space="preserve"> </w:t>
      </w:r>
    </w:p>
    <w:p w14:paraId="0066B21A" w14:textId="306CAB13" w:rsidR="00712643" w:rsidRPr="00CA6A93" w:rsidRDefault="00000000" w:rsidP="002B3371">
      <w:pPr>
        <w:pStyle w:val="BodyText2"/>
        <w:spacing w:before="240" w:after="240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1.1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0BA92AF5" w14:textId="30981CE1" w:rsidR="00EB3DCC" w:rsidRDefault="00EB3DCC" w:rsidP="00CA7E12">
      <w:pPr>
        <w:pStyle w:val="Heading2"/>
      </w:pPr>
      <w:r w:rsidRPr="009E05BB">
        <w:lastRenderedPageBreak/>
        <w:t>1.</w:t>
      </w:r>
      <w:r w:rsidR="002C7624">
        <w:t>3</w:t>
      </w:r>
      <w:r w:rsidRPr="009E05BB">
        <w:tab/>
      </w:r>
      <w:r w:rsidR="002B3371">
        <w:rPr>
          <w:rFonts w:hint="cs"/>
          <w:cs/>
        </w:rPr>
        <w:t>รูปแบบของทฤษฎีบท</w:t>
      </w:r>
    </w:p>
    <w:p w14:paraId="1C72DE8A" w14:textId="50CB4A4A" w:rsidR="00C930C4" w:rsidRPr="00C930C4" w:rsidRDefault="002C7624" w:rsidP="002B3371">
      <w:pPr>
        <w:pStyle w:val="BodyText2"/>
      </w:pPr>
      <w:r>
        <w:rPr>
          <w:rFonts w:hint="cs"/>
          <w:cs/>
        </w:rPr>
        <w:t xml:space="preserve">สำหรับบทความทางคณิตศาสตร์ </w:t>
      </w:r>
      <w:r w:rsidR="002B3371">
        <w:rPr>
          <w:rFonts w:hint="cs"/>
          <w:cs/>
        </w:rPr>
        <w:t>ใช้รูปแบบต่อไปนี้สำหรับบทนิยาม ทฤษฎีบท บทตั้ง และอื่น ๆ</w:t>
      </w:r>
    </w:p>
    <w:p w14:paraId="1338AF41" w14:textId="2651C683" w:rsidR="00C930C4" w:rsidRPr="00C930C4" w:rsidRDefault="005424D9" w:rsidP="002E7B99">
      <w:pPr>
        <w:pStyle w:val="Definition"/>
      </w:pPr>
      <w:r>
        <w:rPr>
          <w:rFonts w:hint="cs"/>
          <w:b/>
          <w:bCs/>
          <w:cs/>
        </w:rPr>
        <w:t>บทนิยาม</w:t>
      </w:r>
      <w:r w:rsidR="00C930C4" w:rsidRPr="00C930C4">
        <w:rPr>
          <w:b/>
          <w:bCs/>
        </w:rPr>
        <w:t xml:space="preserve"> 1.1.</w:t>
      </w:r>
      <w:r w:rsidR="00C930C4">
        <w:t xml:space="preserve"> </w:t>
      </w:r>
      <w:r w:rsidR="00DB4425">
        <w:t xml:space="preserve"> </w:t>
      </w:r>
      <w:r w:rsidR="00DB5666">
        <w:rPr>
          <w:rFonts w:hint="cs"/>
          <w:cs/>
        </w:rPr>
        <w:t>ให้</w:t>
      </w:r>
      <w:r w:rsidR="00C930C4">
        <w:t xml:space="preserve"> </w:t>
      </w: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C930C4">
        <w:t xml:space="preserve"> </w:t>
      </w:r>
      <w:r w:rsidR="00DB5666">
        <w:rPr>
          <w:rFonts w:hint="cs"/>
          <w:cs/>
        </w:rPr>
        <w:t>เป็นเซตนูน เรียกจุด</w:t>
      </w:r>
      <w:r w:rsidR="00C930C4">
        <w:t xml:space="preserve"> </w:t>
      </w:r>
      <m:oMath>
        <m:r>
          <w:rPr>
            <w:rFonts w:ascii="Cambria Math" w:hAnsi="Cambria Math"/>
          </w:rPr>
          <m:t>x</m:t>
        </m:r>
      </m:oMath>
      <w:r w:rsidR="00C930C4">
        <w:t xml:space="preserve"> </w:t>
      </w:r>
      <w:r w:rsidR="00DB5666">
        <w:rPr>
          <w:rFonts w:hint="cs"/>
          <w:cs/>
        </w:rPr>
        <w:t>ใน</w:t>
      </w:r>
      <w:r w:rsidR="00C930C4">
        <w:t xml:space="preserve"> </w:t>
      </w:r>
      <m:oMath>
        <m:r>
          <w:rPr>
            <w:rFonts w:ascii="Cambria Math" w:hAnsi="Cambria Math"/>
          </w:rPr>
          <m:t>A</m:t>
        </m:r>
      </m:oMath>
      <w:r w:rsidR="00C930C4">
        <w:t xml:space="preserve"> </w:t>
      </w:r>
      <w:r w:rsidR="00DB5666">
        <w:rPr>
          <w:rFonts w:hint="cs"/>
          <w:cs/>
        </w:rPr>
        <w:t>ว่า</w:t>
      </w:r>
      <w:r w:rsidR="00DB5666" w:rsidRPr="00DB5666">
        <w:rPr>
          <w:rFonts w:hint="cs"/>
          <w:i/>
          <w:iCs/>
          <w:cs/>
        </w:rPr>
        <w:t>จุดสุดขีด</w:t>
      </w:r>
      <w:r w:rsidR="00DB5666">
        <w:rPr>
          <w:rFonts w:hint="cs"/>
          <w:cs/>
        </w:rPr>
        <w:t xml:space="preserve"> ถ้า</w:t>
      </w:r>
      <w:r w:rsidR="00C930C4">
        <w:t xml:space="preserve"> …</w:t>
      </w:r>
      <w:r w:rsidR="00DB5666">
        <w:rPr>
          <w:rFonts w:hint="cs"/>
          <w:cs/>
        </w:rPr>
        <w:t xml:space="preserve"> </w:t>
      </w:r>
    </w:p>
    <w:p w14:paraId="0D1B4864" w14:textId="2CA2F7D1" w:rsidR="00C930C4" w:rsidRDefault="005424D9" w:rsidP="002E7B99">
      <w:pPr>
        <w:pStyle w:val="Theorem"/>
      </w:pPr>
      <w:r w:rsidRPr="005424D9">
        <w:rPr>
          <w:rFonts w:hint="cs"/>
          <w:b/>
          <w:bCs/>
          <w:i w:val="0"/>
          <w:iCs w:val="0"/>
          <w:cs/>
        </w:rPr>
        <w:t>ทฤษฎีบท</w:t>
      </w:r>
      <w:r w:rsidR="00C930C4" w:rsidRPr="00C930C4">
        <w:rPr>
          <w:b/>
          <w:bCs/>
        </w:rPr>
        <w:t xml:space="preserve"> 1.2.</w:t>
      </w:r>
      <w:r w:rsidR="00C930C4">
        <w:t xml:space="preserve"> </w:t>
      </w:r>
      <w:r w:rsidR="00DB4425">
        <w:t xml:space="preserve"> </w:t>
      </w:r>
      <w:r w:rsidR="00DB5666" w:rsidRPr="00DB5666">
        <w:rPr>
          <w:cs/>
        </w:rPr>
        <w:t>ข้อความทฤษฎีบ</w:t>
      </w:r>
      <w:r w:rsidR="00DB5666">
        <w:rPr>
          <w:rFonts w:hint="cs"/>
          <w:cs/>
        </w:rPr>
        <w:t>ท</w:t>
      </w:r>
    </w:p>
    <w:p w14:paraId="2B30D6B2" w14:textId="5A91A2D1" w:rsidR="00EB3DCC" w:rsidRDefault="00DB5666" w:rsidP="00DB5666">
      <w:pPr>
        <w:pStyle w:val="BodyText2"/>
        <w:tabs>
          <w:tab w:val="right" w:pos="9026"/>
        </w:tabs>
        <w:ind w:right="-46" w:firstLine="0"/>
      </w:pPr>
      <w:r w:rsidRPr="00DB5666">
        <w:rPr>
          <w:rFonts w:hint="cs"/>
          <w:i/>
          <w:iCs/>
          <w:cs/>
        </w:rPr>
        <w:t>พิสูจน์</w:t>
      </w:r>
      <w:r w:rsidR="00C930C4" w:rsidRPr="00DB5666">
        <w:t xml:space="preserve">. </w:t>
      </w:r>
      <w:r w:rsidRPr="00DB5666">
        <w:rPr>
          <w:cs/>
        </w:rPr>
        <w:t>บทพิสูจน์ทิ้งไว้ให้เป็นแบบฝึกหัดของผู้อ่าน</w:t>
      </w:r>
      <w:r>
        <w:rPr>
          <w:cs/>
        </w:rPr>
        <w:tab/>
      </w:r>
      <w:r w:rsidR="007778D7" w:rsidRPr="00573329">
        <w:rPr>
          <w:i/>
          <w:iCs/>
          <w:color w:val="000000"/>
          <w:szCs w:val="22"/>
        </w:rPr>
        <w:t>□</w:t>
      </w:r>
    </w:p>
    <w:p w14:paraId="184DEFE2" w14:textId="6F06879D" w:rsidR="00C930C4" w:rsidRPr="00C52C23" w:rsidRDefault="005424D9" w:rsidP="002E7B99">
      <w:pPr>
        <w:pStyle w:val="Theorem"/>
        <w:rPr>
          <w:rFonts w:cs="Angsana New"/>
          <w:cs/>
        </w:rPr>
      </w:pPr>
      <w:r>
        <w:rPr>
          <w:rFonts w:hint="cs"/>
          <w:b/>
          <w:bCs/>
          <w:i w:val="0"/>
          <w:iCs w:val="0"/>
          <w:cs/>
        </w:rPr>
        <w:t>บทตั้ง</w:t>
      </w:r>
      <w:r w:rsidR="00C930C4" w:rsidRPr="00C930C4">
        <w:rPr>
          <w:b/>
          <w:bCs/>
        </w:rPr>
        <w:t xml:space="preserve"> 1.3.</w:t>
      </w:r>
      <w:r w:rsidR="00C930C4">
        <w:t xml:space="preserve"> </w:t>
      </w:r>
      <w:r w:rsidR="00DB4425">
        <w:t xml:space="preserve"> </w:t>
      </w:r>
      <w:r w:rsidR="00C52C23" w:rsidRPr="00DB5666">
        <w:rPr>
          <w:cs/>
        </w:rPr>
        <w:t>ข้อความ</w:t>
      </w:r>
      <w:r w:rsidR="00C52C23">
        <w:rPr>
          <w:rFonts w:hint="cs"/>
          <w:cs/>
        </w:rPr>
        <w:t>บทตั้ง</w:t>
      </w:r>
    </w:p>
    <w:p w14:paraId="1A3AF1C3" w14:textId="4EDC52AC" w:rsidR="00C930C4" w:rsidRPr="00547C08" w:rsidRDefault="00C930C4" w:rsidP="00547C08">
      <w:pPr>
        <w:pStyle w:val="Heading2"/>
        <w:rPr>
          <w:cs/>
        </w:rPr>
      </w:pPr>
      <w:r w:rsidRPr="00547C08">
        <w:t>1.5</w:t>
      </w:r>
      <w:r w:rsidRPr="00547C08">
        <w:tab/>
      </w:r>
      <w:r w:rsidR="00547C08">
        <w:rPr>
          <w:rFonts w:hint="cs"/>
          <w:cs/>
        </w:rPr>
        <w:t>รูปภาพและตาราง</w:t>
      </w:r>
    </w:p>
    <w:p w14:paraId="735209D0" w14:textId="59E0B594" w:rsidR="00C930C4" w:rsidRPr="00C930C4" w:rsidRDefault="00547C08" w:rsidP="002E7B99">
      <w:pPr>
        <w:pStyle w:val="BodyText2"/>
      </w:pPr>
      <w:r>
        <w:rPr>
          <w:rFonts w:hint="cs"/>
          <w:cs/>
        </w:rPr>
        <w:t xml:space="preserve">ผู้ส่งบทความวิจัยต้องส่งไฟล์รูปภาพ (นามสกุล </w:t>
      </w:r>
      <w:r>
        <w:t>.jpg .</w:t>
      </w:r>
      <w:proofErr w:type="spellStart"/>
      <w:r>
        <w:t>png</w:t>
      </w:r>
      <w:proofErr w:type="spellEnd"/>
      <w:r>
        <w:t xml:space="preserve"> </w:t>
      </w:r>
      <w:r>
        <w:rPr>
          <w:rFonts w:hint="cs"/>
          <w:cs/>
        </w:rPr>
        <w:t xml:space="preserve">หรือ </w:t>
      </w:r>
      <w:r>
        <w:t>.pdf</w:t>
      </w:r>
      <w:r>
        <w:rPr>
          <w:rFonts w:hint="cs"/>
          <w:cs/>
        </w:rPr>
        <w:t xml:space="preserve">) มาพร้อมกับไฟล์ </w:t>
      </w:r>
      <w:r>
        <w:t xml:space="preserve">Word </w:t>
      </w:r>
      <w:r>
        <w:rPr>
          <w:rFonts w:hint="cs"/>
          <w:cs/>
        </w:rPr>
        <w:t xml:space="preserve">ด้วย โดยให้บีบอัดไฟล์ทุกไฟล์เป็นไฟล์ </w:t>
      </w:r>
      <w:r>
        <w:t xml:space="preserve">.zip </w:t>
      </w:r>
      <w:r>
        <w:rPr>
          <w:rFonts w:hint="cs"/>
          <w:cs/>
        </w:rPr>
        <w:t>แล้ว</w:t>
      </w:r>
      <w:proofErr w:type="spellStart"/>
      <w:r>
        <w:rPr>
          <w:rFonts w:hint="cs"/>
          <w:cs/>
        </w:rPr>
        <w:t>อัพ</w:t>
      </w:r>
      <w:proofErr w:type="spellEnd"/>
      <w:r>
        <w:rPr>
          <w:rFonts w:hint="cs"/>
          <w:cs/>
        </w:rPr>
        <w:t>โหลดเข้าสู่ระบบเพียงไฟล์เดียว ให้ใช้</w:t>
      </w:r>
      <w:r w:rsidR="007F2750">
        <w:rPr>
          <w:rFonts w:hint="cs"/>
          <w:cs/>
        </w:rPr>
        <w:t xml:space="preserve">คำสั่ง </w:t>
      </w:r>
      <w:r w:rsidR="007F2750">
        <w:t>Insert</w:t>
      </w:r>
      <w:r>
        <w:rPr>
          <w:rFonts w:hint="cs"/>
          <w:cs/>
        </w:rPr>
        <w:t xml:space="preserve"> </w:t>
      </w:r>
      <w:r>
        <w:t>Caption</w:t>
      </w:r>
      <w:r w:rsidR="007F2750">
        <w:rPr>
          <w:rFonts w:hint="cs"/>
          <w:cs/>
        </w:rPr>
        <w:t xml:space="preserve"> </w:t>
      </w:r>
      <w:r>
        <w:rPr>
          <w:rFonts w:hint="cs"/>
          <w:cs/>
        </w:rPr>
        <w:t>ในการ</w:t>
      </w:r>
      <w:r w:rsidR="007F2750">
        <w:rPr>
          <w:rFonts w:hint="cs"/>
          <w:cs/>
        </w:rPr>
        <w:t xml:space="preserve">แทรกคำอธิบายรูปภาพและตาราง (คลิกขวาที่รูปภาพหรือตาราง แล้วเลือก </w:t>
      </w:r>
      <w:r w:rsidR="007F2750">
        <w:t>Insert Caption…</w:t>
      </w:r>
      <w:r w:rsidR="007F2750">
        <w:rPr>
          <w:rFonts w:hint="cs"/>
          <w:cs/>
        </w:rPr>
        <w:t>) ดังตัวอย่างต่อไปนี้</w:t>
      </w:r>
    </w:p>
    <w:p w14:paraId="46149785" w14:textId="77777777" w:rsidR="007F2750" w:rsidRDefault="007778D7" w:rsidP="007F2750">
      <w:pPr>
        <w:pStyle w:val="Caption"/>
      </w:pPr>
      <w:r>
        <w:rPr>
          <w:noProof/>
        </w:rPr>
        <w:drawing>
          <wp:inline distT="0" distB="0" distL="0" distR="0" wp14:anchorId="133059FB" wp14:editId="53265701">
            <wp:extent cx="3082316" cy="2055446"/>
            <wp:effectExtent l="0" t="0" r="0" b="0"/>
            <wp:docPr id="677836984" name="Picture 1" descr="A close-up of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6984" name="Picture 1" descr="A close-up of logo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512" cy="20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B7E" w14:textId="34BE5CDB" w:rsidR="005424D9" w:rsidRPr="009D0704" w:rsidRDefault="007F2750" w:rsidP="009D0704">
      <w:pPr>
        <w:pStyle w:val="Caption"/>
      </w:pPr>
      <w:r w:rsidRPr="009D0704">
        <w:rPr>
          <w:cs/>
        </w:rPr>
        <w:t xml:space="preserve">รูปที่ </w:t>
      </w:r>
      <w:r w:rsidRPr="009D0704">
        <w:rPr>
          <w:cs/>
        </w:rPr>
        <w:fldChar w:fldCharType="begin"/>
      </w:r>
      <w:r w:rsidRPr="009D0704">
        <w:rPr>
          <w:cs/>
        </w:rPr>
        <w:instrText xml:space="preserve"> </w:instrText>
      </w:r>
      <w:r w:rsidRPr="009D0704">
        <w:instrText xml:space="preserve">SEQ </w:instrText>
      </w:r>
      <w:r w:rsidRPr="009D0704">
        <w:rPr>
          <w:rFonts w:hint="cs"/>
          <w:cs/>
        </w:rPr>
        <w:instrText>รูปที่</w:instrText>
      </w:r>
      <w:r w:rsidRPr="009D0704">
        <w:rPr>
          <w:cs/>
        </w:rPr>
        <w:instrText xml:space="preserve"> </w:instrText>
      </w:r>
      <w:r w:rsidRPr="009D0704">
        <w:instrText>\* ARABIC</w:instrText>
      </w:r>
      <w:r w:rsidRPr="009D0704">
        <w:rPr>
          <w:cs/>
        </w:rPr>
        <w:instrText xml:space="preserve"> </w:instrText>
      </w:r>
      <w:r w:rsidRPr="009D0704">
        <w:rPr>
          <w:cs/>
        </w:rPr>
        <w:fldChar w:fldCharType="separate"/>
      </w:r>
      <w:r w:rsidR="008217AE">
        <w:rPr>
          <w:noProof/>
          <w:cs/>
        </w:rPr>
        <w:t>1</w:t>
      </w:r>
      <w:r w:rsidRPr="009D0704">
        <w:rPr>
          <w:cs/>
        </w:rPr>
        <w:fldChar w:fldCharType="end"/>
      </w:r>
      <w:r w:rsidRPr="009D0704">
        <w:t>:</w:t>
      </w:r>
      <w:r w:rsidRPr="009D0704">
        <w:rPr>
          <w:rFonts w:hint="cs"/>
          <w:cs/>
        </w:rPr>
        <w:t xml:space="preserve"> </w:t>
      </w:r>
      <w:proofErr w:type="spellStart"/>
      <w:r w:rsidRPr="009D0704">
        <w:rPr>
          <w:rFonts w:hint="cs"/>
          <w:cs/>
        </w:rPr>
        <w:t>โล</w:t>
      </w:r>
      <w:proofErr w:type="spellEnd"/>
      <w:r w:rsidRPr="009D0704">
        <w:rPr>
          <w:rFonts w:hint="cs"/>
          <w:cs/>
        </w:rPr>
        <w:t xml:space="preserve">โก้ </w:t>
      </w:r>
      <w:r w:rsidRPr="009D0704">
        <w:t>SRC 17</w:t>
      </w:r>
    </w:p>
    <w:p w14:paraId="259E05BB" w14:textId="25209AC0" w:rsidR="008C72F4" w:rsidRPr="008C72F4" w:rsidRDefault="003575E2" w:rsidP="008C72F4">
      <w:pPr>
        <w:pStyle w:val="BodyTextIndent"/>
        <w:ind w:left="0"/>
      </w:pPr>
      <w:r>
        <w:rPr>
          <w:rFonts w:hint="cs"/>
          <w:cs/>
        </w:rPr>
        <w:t xml:space="preserve"> </w:t>
      </w:r>
    </w:p>
    <w:p w14:paraId="68615ED4" w14:textId="6DCFFC18" w:rsidR="005424D9" w:rsidRPr="009D0704" w:rsidRDefault="005424D9" w:rsidP="009D0704">
      <w:pPr>
        <w:pStyle w:val="Caption"/>
      </w:pPr>
      <w:r w:rsidRPr="009D0704">
        <w:rPr>
          <w:cs/>
        </w:rPr>
        <w:t xml:space="preserve">ตารางที่ </w:t>
      </w:r>
      <w:r w:rsidRPr="009D0704">
        <w:rPr>
          <w:cs/>
        </w:rPr>
        <w:fldChar w:fldCharType="begin"/>
      </w:r>
      <w:r w:rsidRPr="009D0704">
        <w:rPr>
          <w:cs/>
        </w:rPr>
        <w:instrText xml:space="preserve"> </w:instrText>
      </w:r>
      <w:r w:rsidRPr="009D0704">
        <w:instrText xml:space="preserve">SEQ </w:instrText>
      </w:r>
      <w:r w:rsidRPr="009D0704">
        <w:rPr>
          <w:cs/>
        </w:rPr>
        <w:instrText xml:space="preserve">ตารางที่ </w:instrText>
      </w:r>
      <w:r w:rsidRPr="009D0704">
        <w:instrText>\* ARABIC</w:instrText>
      </w:r>
      <w:r w:rsidRPr="009D0704">
        <w:rPr>
          <w:cs/>
        </w:rPr>
        <w:instrText xml:space="preserve"> </w:instrText>
      </w:r>
      <w:r w:rsidRPr="009D0704">
        <w:rPr>
          <w:cs/>
        </w:rPr>
        <w:fldChar w:fldCharType="separate"/>
      </w:r>
      <w:r w:rsidR="008217AE">
        <w:rPr>
          <w:noProof/>
          <w:cs/>
        </w:rPr>
        <w:t>1</w:t>
      </w:r>
      <w:r w:rsidRPr="009D0704">
        <w:rPr>
          <w:cs/>
        </w:rPr>
        <w:fldChar w:fldCharType="end"/>
      </w:r>
      <w:r w:rsidRPr="009D0704">
        <w:t xml:space="preserve">: </w:t>
      </w:r>
      <w:r w:rsidRPr="009D0704">
        <w:rPr>
          <w:rFonts w:hint="cs"/>
          <w:cs/>
        </w:rPr>
        <w:t>เจ้าภาพการประชุมวิทยาศาสตร์วิจัย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1235"/>
        <w:gridCol w:w="1418"/>
      </w:tblGrid>
      <w:tr w:rsidR="007778D7" w:rsidRPr="00573329" w14:paraId="47DB5719" w14:textId="77777777" w:rsidTr="0077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dxa"/>
          </w:tcPr>
          <w:p w14:paraId="7060016F" w14:textId="530AE6D9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>
              <w:rPr>
                <w:rFonts w:cs="Times New Roman"/>
                <w:b w:val="0"/>
                <w:bCs w:val="0"/>
                <w:color w:val="000000"/>
                <w:szCs w:val="22"/>
              </w:rPr>
              <w:t>SRC</w:t>
            </w:r>
          </w:p>
        </w:tc>
        <w:tc>
          <w:tcPr>
            <w:tcW w:w="1235" w:type="dxa"/>
          </w:tcPr>
          <w:p w14:paraId="2E23DFC2" w14:textId="6446F5F6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 w:rsidRPr="00573329">
              <w:rPr>
                <w:rFonts w:cs="Times New Roman"/>
                <w:b w:val="0"/>
                <w:bCs w:val="0"/>
                <w:color w:val="000000"/>
                <w:szCs w:val="22"/>
              </w:rPr>
              <w:t>Host</w:t>
            </w:r>
          </w:p>
        </w:tc>
        <w:tc>
          <w:tcPr>
            <w:tcW w:w="1418" w:type="dxa"/>
          </w:tcPr>
          <w:p w14:paraId="314BE6A0" w14:textId="77777777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 w:rsidRPr="00573329">
              <w:rPr>
                <w:rFonts w:cs="Times New Roman"/>
                <w:b w:val="0"/>
                <w:bCs w:val="0"/>
                <w:color w:val="000000"/>
                <w:szCs w:val="22"/>
              </w:rPr>
              <w:t>Year</w:t>
            </w:r>
          </w:p>
        </w:tc>
      </w:tr>
      <w:tr w:rsidR="007778D7" w:rsidRPr="00573329" w14:paraId="301FADD9" w14:textId="77777777" w:rsidTr="007778D7">
        <w:trPr>
          <w:trHeight w:val="2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dxa"/>
          </w:tcPr>
          <w:p w14:paraId="44A94528" w14:textId="2B99B9DD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>
              <w:rPr>
                <w:rFonts w:cs="Times New Roman"/>
                <w:b w:val="0"/>
                <w:bCs w:val="0"/>
                <w:color w:val="000000"/>
                <w:szCs w:val="22"/>
              </w:rPr>
              <w:t>17</w:t>
            </w:r>
            <w:r w:rsidRPr="00573329">
              <w:rPr>
                <w:rFonts w:cs="Times New Roman"/>
                <w:b w:val="0"/>
                <w:bCs w:val="0"/>
                <w:color w:val="000000"/>
                <w:szCs w:val="22"/>
                <w:vertAlign w:val="superscript"/>
              </w:rPr>
              <w:t>th</w:t>
            </w:r>
          </w:p>
        </w:tc>
        <w:tc>
          <w:tcPr>
            <w:tcW w:w="1235" w:type="dxa"/>
          </w:tcPr>
          <w:p w14:paraId="2CCED8AA" w14:textId="23F80784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>
              <w:rPr>
                <w:rFonts w:cs="Times New Roman"/>
                <w:color w:val="000000"/>
                <w:szCs w:val="22"/>
              </w:rPr>
              <w:t>SWU</w:t>
            </w:r>
          </w:p>
        </w:tc>
        <w:tc>
          <w:tcPr>
            <w:tcW w:w="1418" w:type="dxa"/>
          </w:tcPr>
          <w:p w14:paraId="165AB007" w14:textId="6FAC482D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 w:rsidRPr="00573329">
              <w:rPr>
                <w:rFonts w:cs="Times New Roman"/>
                <w:color w:val="000000"/>
                <w:szCs w:val="22"/>
              </w:rPr>
              <w:t>202</w:t>
            </w:r>
            <w:r>
              <w:rPr>
                <w:rFonts w:cs="Times New Roman"/>
                <w:color w:val="000000"/>
                <w:szCs w:val="22"/>
              </w:rPr>
              <w:t>6</w:t>
            </w:r>
          </w:p>
        </w:tc>
      </w:tr>
      <w:tr w:rsidR="007778D7" w:rsidRPr="00573329" w14:paraId="64ECA027" w14:textId="77777777" w:rsidTr="007778D7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dxa"/>
          </w:tcPr>
          <w:p w14:paraId="4A5D253D" w14:textId="5A9C75C7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>
              <w:rPr>
                <w:rFonts w:cs="Times New Roman"/>
                <w:b w:val="0"/>
                <w:bCs w:val="0"/>
                <w:color w:val="000000"/>
                <w:szCs w:val="22"/>
              </w:rPr>
              <w:t>16</w:t>
            </w:r>
            <w:r w:rsidRPr="00573329">
              <w:rPr>
                <w:rFonts w:cs="Times New Roman"/>
                <w:b w:val="0"/>
                <w:bCs w:val="0"/>
                <w:color w:val="000000"/>
                <w:szCs w:val="22"/>
                <w:vertAlign w:val="superscript"/>
              </w:rPr>
              <w:t>th</w:t>
            </w:r>
          </w:p>
        </w:tc>
        <w:tc>
          <w:tcPr>
            <w:tcW w:w="1235" w:type="dxa"/>
          </w:tcPr>
          <w:p w14:paraId="726A72F8" w14:textId="1B09F9B7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>
              <w:rPr>
                <w:rFonts w:cs="Times New Roman"/>
                <w:color w:val="000000"/>
                <w:szCs w:val="22"/>
              </w:rPr>
              <w:t>MSU</w:t>
            </w:r>
          </w:p>
        </w:tc>
        <w:tc>
          <w:tcPr>
            <w:tcW w:w="1418" w:type="dxa"/>
          </w:tcPr>
          <w:p w14:paraId="78C97DD0" w14:textId="76A3C454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 w:rsidRPr="00573329">
              <w:rPr>
                <w:rFonts w:cs="Times New Roman"/>
                <w:color w:val="000000"/>
                <w:szCs w:val="22"/>
              </w:rPr>
              <w:t>202</w:t>
            </w:r>
            <w:r>
              <w:rPr>
                <w:rFonts w:cs="Times New Roman"/>
                <w:color w:val="000000"/>
                <w:szCs w:val="22"/>
              </w:rPr>
              <w:t>5</w:t>
            </w:r>
          </w:p>
        </w:tc>
      </w:tr>
      <w:tr w:rsidR="007778D7" w:rsidRPr="00573329" w14:paraId="02A0CF02" w14:textId="77777777" w:rsidTr="007778D7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dxa"/>
          </w:tcPr>
          <w:p w14:paraId="64C8E14A" w14:textId="1E030ADD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>
              <w:rPr>
                <w:rFonts w:cs="Times New Roman"/>
                <w:b w:val="0"/>
                <w:bCs w:val="0"/>
                <w:color w:val="000000"/>
                <w:szCs w:val="22"/>
              </w:rPr>
              <w:t>15</w:t>
            </w:r>
            <w:r w:rsidRPr="00573329">
              <w:rPr>
                <w:rFonts w:cs="Times New Roman"/>
                <w:b w:val="0"/>
                <w:bCs w:val="0"/>
                <w:color w:val="000000"/>
                <w:szCs w:val="22"/>
                <w:vertAlign w:val="superscript"/>
              </w:rPr>
              <w:t>th</w:t>
            </w:r>
          </w:p>
        </w:tc>
        <w:tc>
          <w:tcPr>
            <w:tcW w:w="1235" w:type="dxa"/>
          </w:tcPr>
          <w:p w14:paraId="0977CE05" w14:textId="64EBFDDC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>
              <w:rPr>
                <w:rFonts w:cs="Times New Roman"/>
                <w:color w:val="000000"/>
                <w:szCs w:val="22"/>
              </w:rPr>
              <w:t>BUU</w:t>
            </w:r>
          </w:p>
        </w:tc>
        <w:tc>
          <w:tcPr>
            <w:tcW w:w="1418" w:type="dxa"/>
          </w:tcPr>
          <w:p w14:paraId="54274C23" w14:textId="77777777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 w:rsidRPr="00573329">
              <w:rPr>
                <w:rFonts w:cs="Times New Roman"/>
                <w:color w:val="000000"/>
                <w:szCs w:val="22"/>
              </w:rPr>
              <w:t>2024</w:t>
            </w:r>
          </w:p>
        </w:tc>
      </w:tr>
      <w:tr w:rsidR="007778D7" w:rsidRPr="00573329" w14:paraId="3E256A4F" w14:textId="77777777" w:rsidTr="007778D7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dxa"/>
          </w:tcPr>
          <w:p w14:paraId="6E322F9A" w14:textId="4091806D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 w:val="0"/>
                <w:bCs w:val="0"/>
                <w:color w:val="000000"/>
                <w:szCs w:val="22"/>
              </w:rPr>
            </w:pPr>
            <w:r>
              <w:rPr>
                <w:rFonts w:cs="Times New Roman"/>
                <w:b w:val="0"/>
                <w:bCs w:val="0"/>
                <w:color w:val="000000"/>
                <w:szCs w:val="22"/>
              </w:rPr>
              <w:t>14</w:t>
            </w:r>
            <w:r w:rsidRPr="00573329">
              <w:rPr>
                <w:rFonts w:cs="Times New Roman"/>
                <w:b w:val="0"/>
                <w:bCs w:val="0"/>
                <w:color w:val="000000"/>
                <w:szCs w:val="22"/>
                <w:vertAlign w:val="superscript"/>
              </w:rPr>
              <w:t>th</w:t>
            </w:r>
          </w:p>
        </w:tc>
        <w:tc>
          <w:tcPr>
            <w:tcW w:w="1235" w:type="dxa"/>
          </w:tcPr>
          <w:p w14:paraId="165929C6" w14:textId="5E6DC9DB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>
              <w:rPr>
                <w:rFonts w:cs="Times New Roman"/>
                <w:color w:val="000000"/>
                <w:szCs w:val="22"/>
              </w:rPr>
              <w:t>UP</w:t>
            </w:r>
          </w:p>
        </w:tc>
        <w:tc>
          <w:tcPr>
            <w:tcW w:w="1418" w:type="dxa"/>
          </w:tcPr>
          <w:p w14:paraId="75A460E0" w14:textId="09CA28FA" w:rsidR="007778D7" w:rsidRPr="00573329" w:rsidRDefault="007778D7" w:rsidP="005603DC">
            <w:pPr>
              <w:autoSpaceDE w:val="0"/>
              <w:autoSpaceDN w:val="0"/>
              <w:adjustRightInd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szCs w:val="22"/>
              </w:rPr>
            </w:pPr>
            <w:r w:rsidRPr="00573329">
              <w:rPr>
                <w:rFonts w:cs="Times New Roman"/>
                <w:color w:val="000000"/>
                <w:szCs w:val="22"/>
              </w:rPr>
              <w:t>202</w:t>
            </w:r>
            <w:r>
              <w:rPr>
                <w:rFonts w:cs="Times New Roman"/>
                <w:color w:val="000000"/>
                <w:szCs w:val="22"/>
              </w:rPr>
              <w:t>3</w:t>
            </w:r>
          </w:p>
        </w:tc>
      </w:tr>
    </w:tbl>
    <w:p w14:paraId="18DAA2C1" w14:textId="42ADE90E" w:rsidR="007778D7" w:rsidRDefault="00712643" w:rsidP="00DB4425">
      <w:pPr>
        <w:pStyle w:val="Heading1"/>
      </w:pPr>
      <w:r w:rsidRPr="00573329">
        <w:lastRenderedPageBreak/>
        <w:t>2</w:t>
      </w:r>
      <w:r w:rsidR="007778D7">
        <w:tab/>
      </w:r>
      <w:r w:rsidR="00F76CB4" w:rsidRPr="00F76CB4">
        <w:rPr>
          <w:cs/>
        </w:rPr>
        <w:t>อุปกรณ์และวิธีทดลอง</w:t>
      </w:r>
    </w:p>
    <w:p w14:paraId="44E1F70C" w14:textId="281CDB74" w:rsidR="00F76CB4" w:rsidRDefault="00F76CB4" w:rsidP="00F76CB4">
      <w:pPr>
        <w:pStyle w:val="BodyText"/>
        <w:rPr>
          <w:b/>
          <w:bCs/>
        </w:rPr>
      </w:pPr>
      <w:r w:rsidRPr="00F76CB4">
        <w:rPr>
          <w:cs/>
        </w:rPr>
        <w:t>ควรให้รายละเอียดที่เพียงพอสำหรับการดำเนินงาน สำหรับวิธีการทดลองที่เคยได้รับการตีพิมพ์เผยแพร่มาแล้ว ควรระบุโดยใช้การอ้างอิง</w:t>
      </w:r>
    </w:p>
    <w:p w14:paraId="34D50F82" w14:textId="358FC57F" w:rsidR="00712643" w:rsidRPr="005A6614" w:rsidRDefault="00712643" w:rsidP="00CA7E12">
      <w:pPr>
        <w:pStyle w:val="Heading2"/>
      </w:pPr>
      <w:r w:rsidRPr="005A6614">
        <w:t>2.1</w:t>
      </w:r>
      <w:r w:rsidRPr="005A6614">
        <w:tab/>
      </w:r>
      <w:r w:rsidR="00F76CB4" w:rsidRPr="00F76CB4">
        <w:rPr>
          <w:cs/>
        </w:rPr>
        <w:t>หัวข้อย่อย</w:t>
      </w:r>
    </w:p>
    <w:p w14:paraId="562D0C90" w14:textId="4C1F5C5C" w:rsidR="00CA7E12" w:rsidRDefault="00F76CB4" w:rsidP="00F76CB4">
      <w:pPr>
        <w:pStyle w:val="BodyText2"/>
      </w:pPr>
      <w:r>
        <w:rPr>
          <w:rFonts w:hint="cs"/>
          <w:cs/>
        </w:rPr>
        <w:t xml:space="preserve">ใช้ </w:t>
      </w:r>
      <w:r>
        <w:t>style</w:t>
      </w:r>
      <w:r w:rsidR="007778D7">
        <w:t xml:space="preserve"> “Heading 1” </w:t>
      </w:r>
      <w:r>
        <w:rPr>
          <w:rFonts w:hint="cs"/>
          <w:cs/>
        </w:rPr>
        <w:t>สำหรับหัวข้อหลัก</w:t>
      </w:r>
      <w:r w:rsidR="007778D7">
        <w:t xml:space="preserve"> </w:t>
      </w:r>
      <w:r>
        <w:rPr>
          <w:rFonts w:hint="cs"/>
          <w:cs/>
        </w:rPr>
        <w:t xml:space="preserve">และ </w:t>
      </w:r>
      <w:r>
        <w:t>style</w:t>
      </w:r>
      <w:r w:rsidR="007778D7">
        <w:t xml:space="preserve"> “Heading 2” </w:t>
      </w:r>
      <w:r>
        <w:rPr>
          <w:rFonts w:hint="cs"/>
          <w:cs/>
        </w:rPr>
        <w:t>สำหรับหัวข้อย่อย</w:t>
      </w:r>
    </w:p>
    <w:p w14:paraId="7E3F04C2" w14:textId="7B358EE7" w:rsidR="00712643" w:rsidRPr="00F76CB4" w:rsidRDefault="00712643" w:rsidP="00CA7E12">
      <w:pPr>
        <w:pStyle w:val="Heading3"/>
        <w:rPr>
          <w:rFonts w:cs="Angsana New"/>
          <w:szCs w:val="33"/>
          <w:cs/>
        </w:rPr>
      </w:pPr>
      <w:r w:rsidRPr="00CA7E12">
        <w:t>2.1.1</w:t>
      </w:r>
      <w:r w:rsidRPr="00CA7E12">
        <w:tab/>
      </w:r>
      <w:r w:rsidR="00F76CB4">
        <w:rPr>
          <w:rFonts w:hint="cs"/>
          <w:cs/>
        </w:rPr>
        <w:t>หัวข้อย่อย</w:t>
      </w:r>
      <w:r w:rsidR="004C78AE">
        <w:rPr>
          <w:rFonts w:hint="cs"/>
          <w:cs/>
        </w:rPr>
        <w:t>ระดับถัดมา</w:t>
      </w:r>
    </w:p>
    <w:p w14:paraId="0342F226" w14:textId="64410315" w:rsidR="007778D7" w:rsidRPr="007778D7" w:rsidRDefault="004C78AE" w:rsidP="002E7B99">
      <w:pPr>
        <w:pStyle w:val="BodyText2"/>
      </w:pPr>
      <w:r>
        <w:rPr>
          <w:rFonts w:hint="cs"/>
          <w:cs/>
        </w:rPr>
        <w:t xml:space="preserve">ใช้ </w:t>
      </w:r>
      <w:r>
        <w:t>style</w:t>
      </w:r>
      <w:r w:rsidR="007778D7">
        <w:t xml:space="preserve"> “Heading 3” </w:t>
      </w:r>
      <w:r>
        <w:rPr>
          <w:rFonts w:hint="cs"/>
          <w:cs/>
        </w:rPr>
        <w:t>สำหรับหัวข้อย่อยระดับถัดมา</w:t>
      </w:r>
    </w:p>
    <w:p w14:paraId="100A4078" w14:textId="6FF96EE8" w:rsidR="00712643" w:rsidRPr="00DB4425" w:rsidRDefault="00712643" w:rsidP="00DB4425">
      <w:pPr>
        <w:pStyle w:val="Heading1"/>
        <w:rPr>
          <w:cs/>
        </w:rPr>
      </w:pPr>
      <w:r w:rsidRPr="00DB4425">
        <w:t xml:space="preserve">3 </w:t>
      </w:r>
      <w:r w:rsidRPr="00DB4425">
        <w:tab/>
      </w:r>
      <w:r w:rsidR="004C78AE">
        <w:rPr>
          <w:rFonts w:hint="cs"/>
          <w:cs/>
        </w:rPr>
        <w:t>ผลการทดลอง</w:t>
      </w:r>
    </w:p>
    <w:p w14:paraId="17C32613" w14:textId="77777777" w:rsidR="004C78AE" w:rsidRDefault="004C78AE" w:rsidP="004C78AE">
      <w:pPr>
        <w:pStyle w:val="BodyText"/>
        <w:rPr>
          <w:b/>
          <w:bCs/>
        </w:rPr>
      </w:pPr>
      <w:r w:rsidRPr="004C78AE">
        <w:rPr>
          <w:cs/>
        </w:rPr>
        <w:t>ผลการทดลองควรมีความชัดเจนและรัดกุม</w:t>
      </w:r>
    </w:p>
    <w:p w14:paraId="46D7CFCB" w14:textId="37E89831" w:rsidR="007778D7" w:rsidRDefault="007778D7" w:rsidP="00DB4425">
      <w:pPr>
        <w:pStyle w:val="Heading1"/>
      </w:pPr>
      <w:r>
        <w:t>4</w:t>
      </w:r>
      <w:r w:rsidRPr="00573329">
        <w:t xml:space="preserve"> </w:t>
      </w:r>
      <w:r w:rsidRPr="00573329">
        <w:tab/>
      </w:r>
      <w:r w:rsidR="004C78AE" w:rsidRPr="004C78AE">
        <w:rPr>
          <w:cs/>
        </w:rPr>
        <w:t>สรุปและ</w:t>
      </w:r>
      <w:r w:rsidR="004C78AE">
        <w:rPr>
          <w:rFonts w:hint="cs"/>
          <w:cs/>
        </w:rPr>
        <w:t>อภิปราย</w:t>
      </w:r>
      <w:r w:rsidR="004C78AE" w:rsidRPr="004C78AE">
        <w:rPr>
          <w:cs/>
        </w:rPr>
        <w:t>ผลการทดลอง</w:t>
      </w:r>
    </w:p>
    <w:p w14:paraId="70B093FA" w14:textId="77777777" w:rsidR="004C78AE" w:rsidRDefault="004C78AE" w:rsidP="004C78AE">
      <w:pPr>
        <w:pStyle w:val="BodyText"/>
        <w:rPr>
          <w:sz w:val="32"/>
        </w:rPr>
      </w:pPr>
      <w:r w:rsidRPr="004C78AE">
        <w:rPr>
          <w:sz w:val="32"/>
          <w:cs/>
        </w:rPr>
        <w:t>ส่วนอภิปรายควรเป็นการตีความผลการศึกษา เชื่อมโยงข้อมูลที่ได้กับงานวิจัยที่มีอยู่และเน้นย้ำถึงความสำคัญของผลการวิจัย นอกจากนี้ควรกล่าวถึงข้อจำกัดของการศึกษาอย่างตรงไปตรงมา และเสนอแนวทางสำหรับการวิจัยในอนาคตโดยเน้นถึงผลกระทบที่กว้างขึ้นของผลที่</w:t>
      </w:r>
      <w:r>
        <w:rPr>
          <w:rFonts w:hint="cs"/>
          <w:sz w:val="32"/>
          <w:cs/>
        </w:rPr>
        <w:t xml:space="preserve">ได้รับ </w:t>
      </w:r>
    </w:p>
    <w:p w14:paraId="70A70555" w14:textId="28160AFF" w:rsidR="004C78AE" w:rsidRPr="004C78AE" w:rsidRDefault="004C78AE" w:rsidP="004C78AE">
      <w:pPr>
        <w:pStyle w:val="BodyText"/>
        <w:rPr>
          <w:sz w:val="32"/>
          <w:cs/>
        </w:rPr>
      </w:pPr>
      <w:r w:rsidRPr="004C78AE">
        <w:rPr>
          <w:rFonts w:hint="cs"/>
          <w:cs/>
        </w:rPr>
        <w:t xml:space="preserve">ตัวอย่างข้อความ ตัวอย่างข้อความ ตัวอย่างข้อความ </w:t>
      </w:r>
      <w:r>
        <w:rPr>
          <w:rFonts w:hint="cs"/>
          <w:sz w:val="32"/>
          <w:cs/>
        </w:rPr>
        <w:t>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 ตัวอย่างข้อความ</w:t>
      </w:r>
    </w:p>
    <w:p w14:paraId="56FC3471" w14:textId="230B38CD" w:rsidR="007778D7" w:rsidRPr="004C78AE" w:rsidRDefault="004C78AE" w:rsidP="004C78AE">
      <w:pPr>
        <w:pStyle w:val="Heading1"/>
      </w:pPr>
      <w:r w:rsidRPr="004C78AE">
        <w:rPr>
          <w:cs/>
        </w:rPr>
        <w:t>กิตติกรรมประกาศ</w:t>
      </w:r>
      <w:r w:rsidR="00712643" w:rsidRPr="004C78AE">
        <w:t xml:space="preserve"> </w:t>
      </w:r>
    </w:p>
    <w:p w14:paraId="2105165B" w14:textId="416C80A7" w:rsidR="00EA6288" w:rsidRDefault="004C78AE" w:rsidP="009D0704">
      <w:pPr>
        <w:pStyle w:val="BodyText"/>
      </w:pPr>
      <w:r w:rsidRPr="004C78AE">
        <w:rPr>
          <w:cs/>
        </w:rPr>
        <w:t>ควรระบุการขอบคุณบุคคล เงินทุนวิจัย หรือกองทุนต่าง ๆ ไว้ในส่วนนี้ โดยควรระบุชื่อหน่วยงานที่ให้ทุนหรือทุนการศึกษาด้วยชื่อเต็ม</w:t>
      </w:r>
    </w:p>
    <w:p w14:paraId="1231B19D" w14:textId="77777777" w:rsidR="009D0704" w:rsidRDefault="009D0704" w:rsidP="009D0704">
      <w:pPr>
        <w:pStyle w:val="BodyTextIndent"/>
      </w:pPr>
    </w:p>
    <w:p w14:paraId="6173A8CB" w14:textId="77777777" w:rsidR="009D0704" w:rsidRPr="009D0704" w:rsidRDefault="009D0704" w:rsidP="009D0704">
      <w:pPr>
        <w:pStyle w:val="BodyTextIndent"/>
      </w:pPr>
    </w:p>
    <w:p w14:paraId="240A6AFF" w14:textId="761BBBEB" w:rsidR="004C78AE" w:rsidRDefault="004C78AE" w:rsidP="004C78AE">
      <w:pPr>
        <w:pStyle w:val="Heading1"/>
      </w:pPr>
      <w:r w:rsidRPr="004C78AE">
        <w:rPr>
          <w:cs/>
        </w:rPr>
        <w:lastRenderedPageBreak/>
        <w:t>เอกสารอ้างอิง</w:t>
      </w:r>
    </w:p>
    <w:p w14:paraId="4F48DE27" w14:textId="38B57305" w:rsidR="007778D7" w:rsidRDefault="00712643" w:rsidP="002E7B99">
      <w:pPr>
        <w:pStyle w:val="References"/>
      </w:pPr>
      <w:r w:rsidRPr="00CA7E12">
        <w:t>[1]</w:t>
      </w:r>
      <w:r w:rsidR="007778D7" w:rsidRPr="00CA7E12">
        <w:tab/>
        <w:t xml:space="preserve">Gopal D, </w:t>
      </w:r>
      <w:proofErr w:type="spellStart"/>
      <w:r w:rsidR="007778D7" w:rsidRPr="00CA7E12">
        <w:t>Kumam</w:t>
      </w:r>
      <w:proofErr w:type="spellEnd"/>
      <w:r w:rsidR="007778D7" w:rsidRPr="00CA7E12">
        <w:t xml:space="preserve"> P, Abbas M. Background and recent developments of metric fixed point theory. New York: Taylor &amp; Francis Group LLC; 2017.</w:t>
      </w:r>
    </w:p>
    <w:p w14:paraId="0234F3AB" w14:textId="1BBDCCB0" w:rsidR="003C1BDA" w:rsidRPr="00CA7E12" w:rsidRDefault="003C1BDA" w:rsidP="002E7B99">
      <w:pPr>
        <w:pStyle w:val="References"/>
      </w:pPr>
      <w:r>
        <w:t>[2]</w:t>
      </w:r>
      <w:r>
        <w:tab/>
      </w:r>
      <w:r w:rsidRPr="003C1BDA">
        <w:rPr>
          <w:cs/>
        </w:rPr>
        <w:t>อัจฉรา หาญชูวงศ์. ทฤษฎีจำนวน. กรุงเทพฯ:โรงพิมพ์แห่งจุฬาลงกรณ์มหาวิทยาลัย</w:t>
      </w:r>
      <w:r w:rsidRPr="003C1BDA">
        <w:t>; 2542.</w:t>
      </w:r>
    </w:p>
    <w:p w14:paraId="389BCB5F" w14:textId="615FE011" w:rsidR="007778D7" w:rsidRDefault="007778D7" w:rsidP="002E7B99">
      <w:pPr>
        <w:pStyle w:val="References"/>
      </w:pPr>
      <w:r>
        <w:t>[</w:t>
      </w:r>
      <w:r w:rsidR="003C1BDA">
        <w:t>3</w:t>
      </w:r>
      <w:r>
        <w:t>]</w:t>
      </w:r>
      <w:r>
        <w:tab/>
      </w:r>
      <w:r w:rsidRPr="007778D7">
        <w:t>Dorko A. What do we know about student learning from online mathematics homework? In: Howard JP II, Beyes JF, editors. Teaching and learning mathematics online. Boca Raton: C&amp;H/CRC Press; 2020. p.</w:t>
      </w:r>
      <w:r>
        <w:t>17–42</w:t>
      </w:r>
      <w:r w:rsidRPr="007778D7">
        <w:t>.</w:t>
      </w:r>
    </w:p>
    <w:p w14:paraId="15E633D3" w14:textId="73363EE3" w:rsidR="003C1BDA" w:rsidRDefault="003C1BDA" w:rsidP="002E7B99">
      <w:pPr>
        <w:pStyle w:val="References"/>
      </w:pPr>
      <w:r>
        <w:t>[4]</w:t>
      </w:r>
      <w:r>
        <w:tab/>
      </w:r>
      <w:proofErr w:type="spellStart"/>
      <w:r w:rsidRPr="003C1BDA">
        <w:rPr>
          <w:cs/>
        </w:rPr>
        <w:t>วรวรร</w:t>
      </w:r>
      <w:proofErr w:type="spellEnd"/>
      <w:r w:rsidRPr="003C1BDA">
        <w:rPr>
          <w:cs/>
        </w:rPr>
        <w:t xml:space="preserve">ณ จิตต์ธรรม. โรคหัวใจพิการแต่กำเนิดที่พบได้บ่อย. ใน: </w:t>
      </w:r>
      <w:proofErr w:type="spellStart"/>
      <w:r w:rsidRPr="003C1BDA">
        <w:rPr>
          <w:cs/>
        </w:rPr>
        <w:t>วรวรร</w:t>
      </w:r>
      <w:proofErr w:type="spellEnd"/>
      <w:r w:rsidRPr="003C1BDA">
        <w:rPr>
          <w:cs/>
        </w:rPr>
        <w:t>ณ จิตต์ธรรม</w:t>
      </w:r>
      <w:r w:rsidRPr="003C1BDA">
        <w:t xml:space="preserve">, </w:t>
      </w:r>
      <w:proofErr w:type="spellStart"/>
      <w:r w:rsidRPr="003C1BDA">
        <w:rPr>
          <w:cs/>
        </w:rPr>
        <w:t>จิร</w:t>
      </w:r>
      <w:proofErr w:type="spellEnd"/>
      <w:r w:rsidRPr="003C1BDA">
        <w:rPr>
          <w:cs/>
        </w:rPr>
        <w:t>นันท์ วีรกุล</w:t>
      </w:r>
      <w:r w:rsidRPr="003C1BDA">
        <w:t xml:space="preserve">, </w:t>
      </w:r>
      <w:proofErr w:type="spellStart"/>
      <w:r w:rsidRPr="003C1BDA">
        <w:rPr>
          <w:cs/>
        </w:rPr>
        <w:t>ญาศินี</w:t>
      </w:r>
      <w:proofErr w:type="spellEnd"/>
      <w:r w:rsidRPr="003C1BDA">
        <w:rPr>
          <w:cs/>
        </w:rPr>
        <w:t xml:space="preserve"> อภิรักษ์นภานนท์</w:t>
      </w:r>
      <w:r w:rsidRPr="003C1BDA">
        <w:t xml:space="preserve">, </w:t>
      </w:r>
      <w:r w:rsidRPr="003C1BDA">
        <w:rPr>
          <w:cs/>
        </w:rPr>
        <w:t>ชุติมา เผือกสามัญ</w:t>
      </w:r>
      <w:r w:rsidRPr="003C1BDA">
        <w:t xml:space="preserve">, </w:t>
      </w:r>
      <w:r w:rsidRPr="003C1BDA">
        <w:rPr>
          <w:cs/>
        </w:rPr>
        <w:t>บรรณาธิการ. กุมารเวชศาสตร์ในเวชปฏิบัติ. พิษณุโลก: สํานักพิมพ์มหาวิทยาลัยนเรศวร</w:t>
      </w:r>
      <w:r w:rsidRPr="003C1BDA">
        <w:t xml:space="preserve">; 2565. </w:t>
      </w:r>
      <w:r w:rsidRPr="003C1BDA">
        <w:rPr>
          <w:cs/>
        </w:rPr>
        <w:t xml:space="preserve">น. </w:t>
      </w:r>
      <w:r w:rsidRPr="003C1BDA">
        <w:t>243</w:t>
      </w:r>
      <w:r>
        <w:t>–</w:t>
      </w:r>
      <w:r w:rsidRPr="003C1BDA">
        <w:t>80.</w:t>
      </w:r>
    </w:p>
    <w:p w14:paraId="097E7C6E" w14:textId="4813FCDB" w:rsidR="007778D7" w:rsidRDefault="007778D7" w:rsidP="002E7B99">
      <w:pPr>
        <w:pStyle w:val="References"/>
      </w:pPr>
      <w:r>
        <w:t>[</w:t>
      </w:r>
      <w:r w:rsidR="003C1BDA">
        <w:t>5</w:t>
      </w:r>
      <w:r>
        <w:t>]</w:t>
      </w:r>
      <w:r>
        <w:tab/>
      </w:r>
      <w:r w:rsidRPr="007778D7">
        <w:t>Theerakarn T. On the center of surface area of the boundary of a star-shaped region. College Math J. 2023;54(3):326</w:t>
      </w:r>
      <w:r>
        <w:t>–</w:t>
      </w:r>
      <w:r w:rsidRPr="007778D7">
        <w:t>36.</w:t>
      </w:r>
    </w:p>
    <w:p w14:paraId="78044E2F" w14:textId="1E7EB97B" w:rsidR="007778D7" w:rsidRDefault="007778D7" w:rsidP="002E7B99">
      <w:pPr>
        <w:pStyle w:val="References"/>
      </w:pPr>
      <w:r>
        <w:t>[</w:t>
      </w:r>
      <w:r w:rsidR="003C1BDA">
        <w:t>6</w:t>
      </w:r>
      <w:r>
        <w:t>]</w:t>
      </w:r>
      <w:r>
        <w:tab/>
      </w:r>
      <w:proofErr w:type="spellStart"/>
      <w:r w:rsidRPr="007778D7">
        <w:t>Isariyapalakul</w:t>
      </w:r>
      <w:proofErr w:type="spellEnd"/>
      <w:r w:rsidRPr="007778D7">
        <w:t xml:space="preserve"> S, Pho-on W, </w:t>
      </w:r>
      <w:proofErr w:type="spellStart"/>
      <w:r w:rsidRPr="007778D7">
        <w:t>Khemmani</w:t>
      </w:r>
      <w:proofErr w:type="spellEnd"/>
      <w:r w:rsidRPr="007778D7">
        <w:t xml:space="preserve"> V. The true twin classes-based investigation for connected local dimensions of connected graphs. AIMS Math. 2024;9(4):9435</w:t>
      </w:r>
      <w:r>
        <w:t>–</w:t>
      </w:r>
      <w:r w:rsidRPr="007778D7">
        <w:t>46.</w:t>
      </w:r>
    </w:p>
    <w:p w14:paraId="6F8A20A5" w14:textId="1C1AEAB7" w:rsidR="007778D7" w:rsidRDefault="007778D7" w:rsidP="002E7B99">
      <w:pPr>
        <w:pStyle w:val="References"/>
      </w:pPr>
      <w:r>
        <w:t>[</w:t>
      </w:r>
      <w:r w:rsidR="003C1BDA">
        <w:t>7</w:t>
      </w:r>
      <w:r>
        <w:t>]</w:t>
      </w:r>
      <w:r>
        <w:tab/>
      </w:r>
      <w:r w:rsidRPr="007778D7">
        <w:t>Weikert S, Freyer D, Weih M, Isaev N, Busch C, Schultze J, et al. Rapid Ca</w:t>
      </w:r>
      <w:r>
        <w:rPr>
          <w:vertAlign w:val="superscript"/>
        </w:rPr>
        <w:t>2+</w:t>
      </w:r>
      <w:r w:rsidRPr="007778D7">
        <w:t xml:space="preserve">-dependent NO-production from central nervous system cells in culture measured by NO-nitrite/ozone </w:t>
      </w:r>
      <w:proofErr w:type="spellStart"/>
      <w:r w:rsidRPr="007778D7">
        <w:t>chemoluminescence</w:t>
      </w:r>
      <w:proofErr w:type="spellEnd"/>
      <w:r w:rsidRPr="007778D7">
        <w:t xml:space="preserve">. Brain Res. </w:t>
      </w:r>
      <w:proofErr w:type="gramStart"/>
      <w:r w:rsidRPr="007778D7">
        <w:t>1997;748:1</w:t>
      </w:r>
      <w:proofErr w:type="gramEnd"/>
      <w:r>
        <w:t>–</w:t>
      </w:r>
      <w:r w:rsidRPr="007778D7">
        <w:t>11.</w:t>
      </w:r>
    </w:p>
    <w:p w14:paraId="6D2EBACE" w14:textId="748B0ACA" w:rsidR="00780674" w:rsidRDefault="007778D7" w:rsidP="002E7B99">
      <w:pPr>
        <w:pStyle w:val="References"/>
      </w:pPr>
      <w:r>
        <w:t>[</w:t>
      </w:r>
      <w:r w:rsidR="003C1BDA">
        <w:t>8</w:t>
      </w:r>
      <w:r>
        <w:t>]</w:t>
      </w:r>
      <w:r>
        <w:tab/>
      </w:r>
      <w:proofErr w:type="spellStart"/>
      <w:r w:rsidRPr="007778D7">
        <w:t>Sirisomboonwech</w:t>
      </w:r>
      <w:proofErr w:type="spellEnd"/>
      <w:r w:rsidRPr="007778D7">
        <w:t xml:space="preserve"> K, </w:t>
      </w:r>
      <w:proofErr w:type="spellStart"/>
      <w:r w:rsidRPr="007778D7">
        <w:t>Lekjaroensri</w:t>
      </w:r>
      <w:proofErr w:type="spellEnd"/>
      <w:r w:rsidRPr="007778D7">
        <w:t xml:space="preserve"> C, </w:t>
      </w:r>
      <w:proofErr w:type="spellStart"/>
      <w:r w:rsidRPr="007778D7">
        <w:t>Rerkruthairat</w:t>
      </w:r>
      <w:proofErr w:type="spellEnd"/>
      <w:r w:rsidRPr="007778D7">
        <w:t xml:space="preserve"> N, </w:t>
      </w:r>
      <w:proofErr w:type="spellStart"/>
      <w:r w:rsidRPr="007778D7">
        <w:t>Insakul</w:t>
      </w:r>
      <w:proofErr w:type="spellEnd"/>
      <w:r w:rsidRPr="007778D7">
        <w:t xml:space="preserve"> S. Hog dice game with additional rules. Math J Math Assoc Thai. 2023;68(709):1</w:t>
      </w:r>
      <w:r>
        <w:t>–</w:t>
      </w:r>
      <w:r w:rsidRPr="007778D7">
        <w:t>18. Thai.</w:t>
      </w:r>
    </w:p>
    <w:p w14:paraId="2233395B" w14:textId="782C0169" w:rsidR="003C1BDA" w:rsidRDefault="003C1BDA" w:rsidP="003C1BDA">
      <w:pPr>
        <w:pStyle w:val="References"/>
      </w:pPr>
      <w:r>
        <w:t>[9]</w:t>
      </w:r>
      <w:r>
        <w:tab/>
      </w:r>
      <w:r w:rsidRPr="003C1BDA">
        <w:rPr>
          <w:cs/>
        </w:rPr>
        <w:t>คุณ</w:t>
      </w:r>
      <w:proofErr w:type="spellStart"/>
      <w:r w:rsidRPr="003C1BDA">
        <w:rPr>
          <w:cs/>
        </w:rPr>
        <w:t>ัชญ์</w:t>
      </w:r>
      <w:proofErr w:type="spellEnd"/>
      <w:r w:rsidRPr="003C1BDA">
        <w:rPr>
          <w:cs/>
        </w:rPr>
        <w:t xml:space="preserve"> </w:t>
      </w:r>
      <w:proofErr w:type="spellStart"/>
      <w:r w:rsidRPr="003C1BDA">
        <w:rPr>
          <w:cs/>
        </w:rPr>
        <w:t>ศิ</w:t>
      </w:r>
      <w:proofErr w:type="spellEnd"/>
      <w:r w:rsidRPr="003C1BDA">
        <w:rPr>
          <w:cs/>
        </w:rPr>
        <w:t>ริสมบูรณ์เวช</w:t>
      </w:r>
      <w:r w:rsidRPr="003C1BDA">
        <w:t xml:space="preserve">, </w:t>
      </w:r>
      <w:r w:rsidRPr="003C1BDA">
        <w:rPr>
          <w:cs/>
        </w:rPr>
        <w:t>ชัญญา เล็กเจริญศรี</w:t>
      </w:r>
      <w:r w:rsidRPr="003C1BDA">
        <w:t xml:space="preserve">, </w:t>
      </w:r>
      <w:r w:rsidRPr="003C1BDA">
        <w:rPr>
          <w:cs/>
        </w:rPr>
        <w:t>ณหทัย ฤกษ์ฤทัยรัตน์</w:t>
      </w:r>
      <w:r w:rsidRPr="003C1BDA">
        <w:t xml:space="preserve">, </w:t>
      </w:r>
      <w:proofErr w:type="spellStart"/>
      <w:r w:rsidRPr="003C1BDA">
        <w:rPr>
          <w:cs/>
        </w:rPr>
        <w:t>ศิ</w:t>
      </w:r>
      <w:proofErr w:type="spellEnd"/>
      <w:r w:rsidRPr="003C1BDA">
        <w:rPr>
          <w:cs/>
        </w:rPr>
        <w:t xml:space="preserve">ริสุดา อินสกุล. เกมลูกเต๋าฮอกกับกติกาเพิ่มเติม. วารสารคณิตศาสตร์โดยสมาคมคณิตศาสตร์แห่งประเทศไทย ในพระบรมราชูปถัมภ์. </w:t>
      </w:r>
      <w:r w:rsidRPr="003C1BDA">
        <w:t>2566;68(709):1</w:t>
      </w:r>
      <w:r>
        <w:t>–</w:t>
      </w:r>
      <w:r w:rsidRPr="003C1BDA">
        <w:t>18.</w:t>
      </w:r>
    </w:p>
    <w:p w14:paraId="4619E2C3" w14:textId="02874F2A" w:rsidR="007778D7" w:rsidRDefault="007778D7" w:rsidP="002E7B99">
      <w:pPr>
        <w:pStyle w:val="References"/>
      </w:pPr>
      <w:r>
        <w:t>[</w:t>
      </w:r>
      <w:r w:rsidR="003C1BDA">
        <w:t>10</w:t>
      </w:r>
      <w:r>
        <w:t>]</w:t>
      </w:r>
      <w:r>
        <w:tab/>
      </w:r>
      <w:r w:rsidRPr="007778D7">
        <w:t>Chaddock TE. Gastric emptying of a nutritionally balanced liquid diet. In: Daniel EE, editor. Proceedings of the Fourth International Symposium on Gastrointestinal Motility, ISGM4; 1973 Sep 4</w:t>
      </w:r>
      <w:r>
        <w:t xml:space="preserve"> – </w:t>
      </w:r>
      <w:r w:rsidRPr="007778D7">
        <w:t>8; Seattle, WA. Vancouver: Mitchell Press; 1974. p. 83</w:t>
      </w:r>
      <w:r>
        <w:t>–</w:t>
      </w:r>
      <w:r w:rsidRPr="007778D7">
        <w:t>92.</w:t>
      </w:r>
    </w:p>
    <w:p w14:paraId="17CB4968" w14:textId="5144C57E" w:rsidR="00595291" w:rsidRDefault="00595291" w:rsidP="002E7B99">
      <w:pPr>
        <w:pStyle w:val="References"/>
      </w:pPr>
      <w:r>
        <w:t>[11]</w:t>
      </w:r>
      <w:r>
        <w:tab/>
      </w:r>
      <w:r w:rsidRPr="00595291">
        <w:rPr>
          <w:rFonts w:hint="cs"/>
          <w:cs/>
        </w:rPr>
        <w:t>ชนากานต์ อินทศรี</w:t>
      </w:r>
      <w:r w:rsidRPr="00595291">
        <w:t xml:space="preserve">, </w:t>
      </w:r>
      <w:r w:rsidRPr="00595291">
        <w:rPr>
          <w:rFonts w:hint="cs"/>
          <w:cs/>
        </w:rPr>
        <w:t>ฐาปนา ชลธนานารถ</w:t>
      </w:r>
      <w:r w:rsidRPr="00595291">
        <w:t xml:space="preserve">. </w:t>
      </w:r>
      <w:r w:rsidRPr="00595291">
        <w:rPr>
          <w:rFonts w:hint="cs"/>
          <w:cs/>
        </w:rPr>
        <w:t>ค่าความชุกของการติดตัวอ่อนพยาธิใบไม้ในหอยฝาเดียวในพื้นที่เกษตรกรรมจังหวัดฉะเชิงเทรา</w:t>
      </w:r>
      <w:r w:rsidRPr="00595291">
        <w:t xml:space="preserve">. </w:t>
      </w:r>
      <w:r w:rsidRPr="00595291">
        <w:rPr>
          <w:rFonts w:ascii="Angsana New" w:hAnsi="Angsana New" w:cs="Angsana New"/>
        </w:rPr>
        <w:t>ใ</w:t>
      </w:r>
      <w:r w:rsidRPr="00595291">
        <w:rPr>
          <w:rFonts w:hint="cs"/>
          <w:cs/>
        </w:rPr>
        <w:t>น</w:t>
      </w:r>
      <w:r w:rsidRPr="00595291">
        <w:t xml:space="preserve">: </w:t>
      </w:r>
      <w:r w:rsidRPr="00595291">
        <w:rPr>
          <w:rFonts w:hint="cs"/>
          <w:cs/>
        </w:rPr>
        <w:t xml:space="preserve">งานประชุมวิชาการเกษตร ครั้งที่ </w:t>
      </w:r>
      <w:r w:rsidRPr="00595291">
        <w:t xml:space="preserve">20; 28–29 </w:t>
      </w:r>
      <w:r w:rsidRPr="00595291">
        <w:rPr>
          <w:rFonts w:hint="cs"/>
          <w:cs/>
        </w:rPr>
        <w:t xml:space="preserve">มกราคม </w:t>
      </w:r>
      <w:r w:rsidRPr="00595291">
        <w:t xml:space="preserve">2562; </w:t>
      </w:r>
      <w:r w:rsidRPr="00595291">
        <w:rPr>
          <w:rFonts w:hint="cs"/>
          <w:cs/>
        </w:rPr>
        <w:t>คณะเกษตรศาสตร์</w:t>
      </w:r>
      <w:r w:rsidRPr="00595291">
        <w:t xml:space="preserve"> </w:t>
      </w:r>
      <w:r w:rsidRPr="00595291">
        <w:rPr>
          <w:rFonts w:hint="cs"/>
          <w:cs/>
        </w:rPr>
        <w:t>มหาวิทยาลัยขอนแก่น</w:t>
      </w:r>
      <w:r w:rsidRPr="00595291">
        <w:t xml:space="preserve">. </w:t>
      </w:r>
      <w:r w:rsidRPr="00595291">
        <w:rPr>
          <w:rFonts w:hint="cs"/>
          <w:cs/>
        </w:rPr>
        <w:t>ขอนแก่น</w:t>
      </w:r>
      <w:r w:rsidRPr="00595291">
        <w:t xml:space="preserve">: </w:t>
      </w:r>
      <w:r w:rsidRPr="00595291">
        <w:rPr>
          <w:rFonts w:hint="cs"/>
          <w:cs/>
        </w:rPr>
        <w:t>แก่นเกษตร</w:t>
      </w:r>
      <w:r w:rsidRPr="00595291">
        <w:t>; 2562.</w:t>
      </w:r>
      <w:r>
        <w:rPr>
          <w:rFonts w:hint="cs"/>
          <w:cs/>
        </w:rPr>
        <w:t xml:space="preserve"> น. </w:t>
      </w:r>
      <w:r w:rsidRPr="00595291">
        <w:t>283–8.</w:t>
      </w:r>
    </w:p>
    <w:p w14:paraId="034B636C" w14:textId="73615D01" w:rsidR="007778D7" w:rsidRDefault="007778D7" w:rsidP="002E7B99">
      <w:pPr>
        <w:pStyle w:val="References"/>
      </w:pPr>
      <w:r>
        <w:t>[</w:t>
      </w:r>
      <w:r w:rsidR="003C1BDA">
        <w:t>1</w:t>
      </w:r>
      <w:r w:rsidR="00595291">
        <w:t>2</w:t>
      </w:r>
      <w:r>
        <w:t>]</w:t>
      </w:r>
      <w:r>
        <w:tab/>
      </w:r>
      <w:r w:rsidRPr="007778D7">
        <w:t>Cancer Research UK. Cancer statistics reports for the UK [Internet]. 2003 [cited 2003 Mar 13]. Available from:</w:t>
      </w:r>
      <w:r>
        <w:t xml:space="preserve"> </w:t>
      </w:r>
      <w:r w:rsidRPr="007778D7">
        <w:t>http://www.cancerresearchuk.org/aboutcancer/statistics/</w:t>
      </w:r>
      <w:r>
        <w:br/>
      </w:r>
      <w:proofErr w:type="spellStart"/>
      <w:r w:rsidRPr="007778D7">
        <w:t>cancerstatsreport</w:t>
      </w:r>
      <w:proofErr w:type="spellEnd"/>
      <w:r>
        <w:t>/</w:t>
      </w:r>
    </w:p>
    <w:p w14:paraId="16F9D7F7" w14:textId="3E608295" w:rsidR="003C1BDA" w:rsidRDefault="003C1BDA" w:rsidP="002E7B99">
      <w:pPr>
        <w:pStyle w:val="References"/>
      </w:pPr>
      <w:r>
        <w:t>[1</w:t>
      </w:r>
      <w:r w:rsidR="00595291">
        <w:t>3</w:t>
      </w:r>
      <w:r>
        <w:t>]</w:t>
      </w:r>
      <w:r>
        <w:tab/>
      </w:r>
      <w:r w:rsidRPr="003C1BDA">
        <w:rPr>
          <w:cs/>
        </w:rPr>
        <w:t>สำนักงานประกันสังคม [อินเทอร์เน็ต]. นนทบุรี: สำนักงาน</w:t>
      </w:r>
      <w:r w:rsidRPr="003C1BDA">
        <w:t>; 2568 [</w:t>
      </w:r>
      <w:r w:rsidRPr="003C1BDA">
        <w:rPr>
          <w:cs/>
        </w:rPr>
        <w:t xml:space="preserve">เข้าถึงเมื่อ </w:t>
      </w:r>
      <w:r w:rsidRPr="003C1BDA">
        <w:t xml:space="preserve">27 </w:t>
      </w:r>
      <w:r w:rsidRPr="003C1BDA">
        <w:rPr>
          <w:cs/>
        </w:rPr>
        <w:t xml:space="preserve">ธ.ค. </w:t>
      </w:r>
      <w:r w:rsidRPr="003C1BDA">
        <w:t xml:space="preserve">2568]. </w:t>
      </w:r>
      <w:r w:rsidRPr="003C1BDA">
        <w:rPr>
          <w:cs/>
        </w:rPr>
        <w:t xml:space="preserve">เข้าถึงได้จาก: </w:t>
      </w:r>
      <w:r w:rsidRPr="003C1BDA">
        <w:t>https://www.sso.go.th/wpr/main</w:t>
      </w:r>
    </w:p>
    <w:p w14:paraId="725BEC8E" w14:textId="658A3C3B" w:rsidR="007778D7" w:rsidRDefault="007778D7" w:rsidP="002E7B99">
      <w:pPr>
        <w:pStyle w:val="References"/>
      </w:pPr>
      <w:r>
        <w:lastRenderedPageBreak/>
        <w:t>[</w:t>
      </w:r>
      <w:r w:rsidR="003C1BDA">
        <w:t>1</w:t>
      </w:r>
      <w:r w:rsidR="00595291">
        <w:t>4</w:t>
      </w:r>
      <w:r>
        <w:t>]</w:t>
      </w:r>
      <w:r>
        <w:tab/>
      </w:r>
      <w:r w:rsidRPr="007778D7">
        <w:t xml:space="preserve">Luria AR. The mind of a mnemonist. </w:t>
      </w:r>
      <w:proofErr w:type="spellStart"/>
      <w:r w:rsidRPr="007778D7">
        <w:t>Solotarof</w:t>
      </w:r>
      <w:proofErr w:type="spellEnd"/>
      <w:r w:rsidRPr="007778D7">
        <w:t xml:space="preserve"> L, translator. New York: Avon Books; 1969.</w:t>
      </w:r>
    </w:p>
    <w:p w14:paraId="419B9F86" w14:textId="3ACB01C9" w:rsidR="003C1BDA" w:rsidRDefault="003C1BDA" w:rsidP="003C1BDA">
      <w:pPr>
        <w:pStyle w:val="References"/>
      </w:pPr>
      <w:r>
        <w:t>[1</w:t>
      </w:r>
      <w:r w:rsidR="00595291">
        <w:t>5</w:t>
      </w:r>
      <w:r>
        <w:t>]</w:t>
      </w:r>
      <w:r>
        <w:tab/>
      </w:r>
      <w:r>
        <w:rPr>
          <w:cs/>
        </w:rPr>
        <w:t>ดี.ดี. ไฮเซอรอ</w:t>
      </w:r>
      <w:proofErr w:type="spellStart"/>
      <w:r>
        <w:rPr>
          <w:cs/>
        </w:rPr>
        <w:t>ตต์</w:t>
      </w:r>
      <w:proofErr w:type="spellEnd"/>
      <w:r>
        <w:rPr>
          <w:cs/>
        </w:rPr>
        <w:t>. มนุ</w:t>
      </w:r>
      <w:proofErr w:type="spellStart"/>
      <w:r>
        <w:rPr>
          <w:cs/>
        </w:rPr>
        <w:t>ษย</w:t>
      </w:r>
      <w:proofErr w:type="spellEnd"/>
      <w:r>
        <w:rPr>
          <w:cs/>
        </w:rPr>
        <w:t xml:space="preserve">สัมพันธ์: กลยุทธ์การสื่อสารเพื่อความสำเร็จของธุรกิจ. วัฒนา </w:t>
      </w:r>
      <w:proofErr w:type="spellStart"/>
      <w:r>
        <w:rPr>
          <w:cs/>
        </w:rPr>
        <w:t>พัฒ</w:t>
      </w:r>
      <w:proofErr w:type="spellEnd"/>
      <w:r>
        <w:rPr>
          <w:cs/>
        </w:rPr>
        <w:t>นพงศ์</w:t>
      </w:r>
      <w:r>
        <w:t xml:space="preserve">, </w:t>
      </w:r>
      <w:r>
        <w:br/>
      </w:r>
      <w:r>
        <w:rPr>
          <w:cs/>
        </w:rPr>
        <w:t>ผู้แปล. กรุงเทพฯ: ต้นอ้อ</w:t>
      </w:r>
      <w:r>
        <w:t>; 2536.</w:t>
      </w:r>
    </w:p>
    <w:p w14:paraId="3F2BFBF9" w14:textId="21FD0A22" w:rsidR="00014DDB" w:rsidRDefault="007778D7" w:rsidP="002E7B99">
      <w:pPr>
        <w:pStyle w:val="References"/>
      </w:pPr>
      <w:r>
        <w:t>[1</w:t>
      </w:r>
      <w:r w:rsidR="00595291">
        <w:t>6</w:t>
      </w:r>
      <w:r>
        <w:t>]</w:t>
      </w:r>
      <w:r>
        <w:tab/>
      </w:r>
      <w:r w:rsidRPr="007778D7">
        <w:t>Pho-on W. Gromov boundaries of complexes associated to surfaces [dissertation]. University of Illinois at Urbana-Champaign; 2017.</w:t>
      </w:r>
    </w:p>
    <w:p w14:paraId="413A93BF" w14:textId="0FAB17F4" w:rsidR="003C1BDA" w:rsidRPr="00573329" w:rsidRDefault="003C1BDA" w:rsidP="002E7B99">
      <w:pPr>
        <w:pStyle w:val="References"/>
      </w:pPr>
      <w:r>
        <w:t>[1</w:t>
      </w:r>
      <w:r w:rsidR="00595291">
        <w:t>7</w:t>
      </w:r>
      <w:r>
        <w:t>]</w:t>
      </w:r>
      <w:r>
        <w:tab/>
      </w:r>
      <w:r w:rsidRPr="003C1BDA">
        <w:rPr>
          <w:cs/>
        </w:rPr>
        <w:t>พง</w:t>
      </w:r>
      <w:proofErr w:type="spellStart"/>
      <w:r w:rsidRPr="003C1BDA">
        <w:rPr>
          <w:cs/>
        </w:rPr>
        <w:t>ษ์พัฒน์</w:t>
      </w:r>
      <w:proofErr w:type="spellEnd"/>
      <w:r w:rsidRPr="003C1BDA">
        <w:rPr>
          <w:cs/>
        </w:rPr>
        <w:t xml:space="preserve"> เวชสิทธิ์. การศึกษาโปรตีนจากพิษงูแมวเซาที่มีผลต่อการทำงานของไตในหนูขาว [ปริญญานิพนธ์ปริญญาวิทยา</w:t>
      </w:r>
      <w:proofErr w:type="spellStart"/>
      <w:r w:rsidRPr="003C1BDA">
        <w:rPr>
          <w:cs/>
        </w:rPr>
        <w:t>ศา</w:t>
      </w:r>
      <w:proofErr w:type="spellEnd"/>
      <w:r w:rsidRPr="003C1BDA">
        <w:rPr>
          <w:cs/>
        </w:rPr>
        <w:t>สตรมหาบัณฑิต]. กรุงเทพฯ: มหาวิทยาลัยศรีนครินทรวิ</w:t>
      </w:r>
      <w:proofErr w:type="spellStart"/>
      <w:r w:rsidRPr="003C1BDA">
        <w:rPr>
          <w:cs/>
        </w:rPr>
        <w:t>โร</w:t>
      </w:r>
      <w:proofErr w:type="spellEnd"/>
      <w:r w:rsidRPr="003C1BDA">
        <w:rPr>
          <w:cs/>
        </w:rPr>
        <w:t>ฒ</w:t>
      </w:r>
      <w:r w:rsidRPr="003C1BDA">
        <w:t>; 2542.</w:t>
      </w:r>
      <w:r w:rsidR="00C13513">
        <w:t xml:space="preserve">      </w:t>
      </w:r>
    </w:p>
    <w:sectPr w:rsidR="003C1BDA" w:rsidRPr="00573329" w:rsidSect="00F903E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160" w:right="1440" w:bottom="2160" w:left="1440" w:header="1253" w:footer="12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1108" w14:textId="77777777" w:rsidR="00FD7F63" w:rsidRDefault="00FD7F63" w:rsidP="00FB4B4B">
      <w:pPr>
        <w:spacing w:after="0" w:line="240" w:lineRule="auto"/>
      </w:pPr>
      <w:r>
        <w:separator/>
      </w:r>
    </w:p>
  </w:endnote>
  <w:endnote w:type="continuationSeparator" w:id="0">
    <w:p w14:paraId="3FEB8138" w14:textId="77777777" w:rsidR="00FD7F63" w:rsidRDefault="00FD7F63" w:rsidP="00FB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 Roman 12"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DF84B" w14:textId="3291C5DF" w:rsidR="00FB4B4B" w:rsidRPr="007778D7" w:rsidRDefault="007778D7" w:rsidP="00EB3DCC">
    <w:pPr>
      <w:pStyle w:val="Footer"/>
      <w:jc w:val="center"/>
      <w:rPr>
        <w:rFonts w:cs="Times New Roman"/>
        <w:szCs w:val="24"/>
      </w:rPr>
    </w:pPr>
    <w:r w:rsidRPr="007778D7">
      <w:rPr>
        <w:rFonts w:cs="Times New Roman"/>
        <w:szCs w:val="24"/>
      </w:rPr>
      <w:fldChar w:fldCharType="begin"/>
    </w:r>
    <w:r w:rsidRPr="007778D7">
      <w:rPr>
        <w:rFonts w:cs="Times New Roman"/>
        <w:szCs w:val="24"/>
      </w:rPr>
      <w:instrText xml:space="preserve"> PAGE  \* MERGEFORMAT </w:instrText>
    </w:r>
    <w:r w:rsidRPr="007778D7">
      <w:rPr>
        <w:rFonts w:cs="Times New Roman"/>
        <w:szCs w:val="24"/>
      </w:rPr>
      <w:fldChar w:fldCharType="separate"/>
    </w:r>
    <w:r w:rsidRPr="007778D7">
      <w:rPr>
        <w:rFonts w:cs="Times New Roman"/>
        <w:noProof/>
        <w:szCs w:val="24"/>
      </w:rPr>
      <w:t>1</w:t>
    </w:r>
    <w:r w:rsidRPr="007778D7">
      <w:rPr>
        <w:rFonts w:cs="Times New Roman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25F9" w14:textId="77777777" w:rsidR="00256639" w:rsidRPr="00256639" w:rsidRDefault="00256639" w:rsidP="00AA4C12">
    <w:pPr>
      <w:autoSpaceDE w:val="0"/>
      <w:autoSpaceDN w:val="0"/>
      <w:adjustRightInd w:val="0"/>
      <w:spacing w:after="0" w:line="120" w:lineRule="exact"/>
      <w:ind w:right="-82"/>
      <w:rPr>
        <w:rFonts w:ascii="LM Roman 12" w:hAnsi="LM Roman 12"/>
        <w:b/>
        <w:bCs/>
        <w:sz w:val="12"/>
        <w:szCs w:val="12"/>
      </w:rPr>
    </w:pPr>
    <w:r w:rsidRPr="00256639">
      <w:rPr>
        <w:rFonts w:ascii="LM Roman 12" w:hAnsi="LM Roman 12"/>
        <w:b/>
        <w:bCs/>
        <w:sz w:val="12"/>
        <w:szCs w:val="12"/>
      </w:rPr>
      <w:t>____________________</w:t>
    </w:r>
    <w:r>
      <w:rPr>
        <w:rFonts w:ascii="LM Roman 12" w:hAnsi="LM Roman 12"/>
        <w:b/>
        <w:bCs/>
        <w:sz w:val="12"/>
        <w:szCs w:val="12"/>
      </w:rPr>
      <w:t>__</w:t>
    </w:r>
    <w:r w:rsidRPr="00256639">
      <w:rPr>
        <w:rFonts w:ascii="LM Roman 12" w:hAnsi="LM Roman 12"/>
        <w:b/>
        <w:bCs/>
        <w:sz w:val="12"/>
        <w:szCs w:val="12"/>
      </w:rPr>
      <w:t>______________________</w:t>
    </w:r>
  </w:p>
  <w:p w14:paraId="5ED06BF8" w14:textId="77777777" w:rsidR="009E516D" w:rsidRPr="00B07337" w:rsidRDefault="009E516D" w:rsidP="009E516D">
    <w:pPr>
      <w:autoSpaceDE w:val="0"/>
      <w:autoSpaceDN w:val="0"/>
      <w:adjustRightInd w:val="0"/>
      <w:spacing w:after="0" w:line="240" w:lineRule="exact"/>
      <w:ind w:right="-82"/>
      <w:rPr>
        <w:rFonts w:ascii="LM Roman 12" w:hAnsi="LM Roman 12"/>
        <w:sz w:val="18"/>
        <w:szCs w:val="18"/>
      </w:rPr>
    </w:pPr>
    <w:r w:rsidRPr="00B07337">
      <w:rPr>
        <w:rFonts w:ascii="LM Roman 12" w:hAnsi="LM Roman 12"/>
        <w:sz w:val="18"/>
        <w:szCs w:val="18"/>
      </w:rPr>
      <w:t>*</w:t>
    </w:r>
    <w:r>
      <w:rPr>
        <w:rFonts w:ascii="LM Roman 12" w:hAnsi="LM Roman 12"/>
        <w:sz w:val="18"/>
        <w:szCs w:val="18"/>
      </w:rPr>
      <w:t>Speaker (name@email.com)</w:t>
    </w:r>
  </w:p>
  <w:p w14:paraId="18255734" w14:textId="50DBB854" w:rsidR="00256639" w:rsidRPr="009E516D" w:rsidRDefault="009E516D" w:rsidP="009E516D">
    <w:pPr>
      <w:autoSpaceDE w:val="0"/>
      <w:autoSpaceDN w:val="0"/>
      <w:adjustRightInd w:val="0"/>
      <w:spacing w:after="0" w:line="240" w:lineRule="exact"/>
      <w:ind w:right="-82"/>
      <w:rPr>
        <w:rFonts w:ascii="LM Roman 12" w:hAnsi="LM Roman 12"/>
        <w:sz w:val="18"/>
        <w:szCs w:val="18"/>
      </w:rPr>
    </w:pPr>
    <w:r w:rsidRPr="00B07337">
      <w:rPr>
        <w:rFonts w:ascii="LM Roman 12" w:hAnsi="LM Roman 12" w:cs="Times New Roman"/>
        <w:sz w:val="18"/>
        <w:szCs w:val="18"/>
        <w:vertAlign w:val="superscript"/>
      </w:rPr>
      <w:t>†</w:t>
    </w:r>
    <w:r w:rsidR="00B86D7F">
      <w:rPr>
        <w:rFonts w:ascii="LM Roman 12" w:hAnsi="LM Roman 12"/>
        <w:sz w:val="18"/>
        <w:szCs w:val="18"/>
      </w:rPr>
      <w:t>Corresponding author (name@email.com</w:t>
    </w:r>
    <w:r w:rsidRPr="00B07337">
      <w:rPr>
        <w:rFonts w:ascii="LM Roman 12" w:hAnsi="LM Roman 12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52E1" w14:textId="77777777" w:rsidR="00FD7F63" w:rsidRDefault="00FD7F63" w:rsidP="00FB4B4B">
      <w:pPr>
        <w:spacing w:after="0" w:line="240" w:lineRule="auto"/>
      </w:pPr>
      <w:r>
        <w:separator/>
      </w:r>
    </w:p>
  </w:footnote>
  <w:footnote w:type="continuationSeparator" w:id="0">
    <w:p w14:paraId="13E3F282" w14:textId="77777777" w:rsidR="00FD7F63" w:rsidRDefault="00FD7F63" w:rsidP="00FB4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D9F6C" w14:textId="3339A950" w:rsidR="00B86D7F" w:rsidRPr="005B287F" w:rsidRDefault="00B86D7F" w:rsidP="005B287F">
    <w:pPr>
      <w:tabs>
        <w:tab w:val="right" w:pos="9026"/>
      </w:tabs>
      <w:autoSpaceDE w:val="0"/>
      <w:autoSpaceDN w:val="0"/>
      <w:adjustRightInd w:val="0"/>
      <w:spacing w:after="0" w:line="240" w:lineRule="exact"/>
      <w:rPr>
        <w:rFonts w:cs="Times New Roman"/>
        <w:sz w:val="18"/>
        <w:szCs w:val="18"/>
      </w:rPr>
    </w:pPr>
    <w:r w:rsidRPr="00573329">
      <w:rPr>
        <w:rFonts w:cs="Times New Roman"/>
        <w:sz w:val="18"/>
        <w:szCs w:val="18"/>
      </w:rPr>
      <w:t xml:space="preserve">The </w:t>
    </w:r>
    <w:r w:rsidR="00573329">
      <w:rPr>
        <w:rFonts w:cs="Times New Roman"/>
        <w:sz w:val="18"/>
        <w:szCs w:val="18"/>
      </w:rPr>
      <w:t>17</w:t>
    </w:r>
    <w:r w:rsidRPr="00573329">
      <w:rPr>
        <w:rFonts w:cs="Times New Roman"/>
        <w:sz w:val="18"/>
        <w:szCs w:val="18"/>
        <w:vertAlign w:val="superscript"/>
      </w:rPr>
      <w:t>th</w:t>
    </w:r>
    <w:r w:rsidRPr="00573329">
      <w:rPr>
        <w:rFonts w:cs="Times New Roman"/>
        <w:sz w:val="18"/>
        <w:szCs w:val="18"/>
      </w:rPr>
      <w:t xml:space="preserve"> </w:t>
    </w:r>
    <w:r w:rsidR="00573329" w:rsidRPr="00573329">
      <w:rPr>
        <w:rFonts w:cs="Times New Roman"/>
        <w:sz w:val="18"/>
        <w:szCs w:val="18"/>
      </w:rPr>
      <w:t xml:space="preserve">National Science Research Conference </w:t>
    </w:r>
    <w:r w:rsidRPr="00573329">
      <w:rPr>
        <w:rFonts w:cs="Times New Roman"/>
        <w:sz w:val="18"/>
        <w:szCs w:val="18"/>
      </w:rPr>
      <w:t>(</w:t>
    </w:r>
    <w:r w:rsidR="00573329">
      <w:rPr>
        <w:rFonts w:cs="Times New Roman"/>
        <w:sz w:val="18"/>
        <w:szCs w:val="18"/>
      </w:rPr>
      <w:t>SRC17</w:t>
    </w:r>
    <w:r w:rsidRPr="00573329">
      <w:rPr>
        <w:rFonts w:cs="Times New Roman"/>
        <w:sz w:val="18"/>
        <w:szCs w:val="18"/>
      </w:rPr>
      <w:t>)</w:t>
    </w:r>
    <w:r w:rsidR="005B287F">
      <w:rPr>
        <w:rFonts w:cs="Times New Roman"/>
        <w:sz w:val="18"/>
        <w:szCs w:val="18"/>
      </w:rPr>
      <w:tab/>
    </w:r>
    <w:r w:rsidR="005B287F" w:rsidRPr="005B287F">
      <w:rPr>
        <w:rFonts w:cs="Times New Roman"/>
        <w:sz w:val="18"/>
        <w:szCs w:val="18"/>
      </w:rPr>
      <w:t>SRC17 Word Template</w:t>
    </w:r>
    <w:r w:rsidR="008255E6">
      <w:rPr>
        <w:rFonts w:cs="Times New Roman"/>
        <w:sz w:val="18"/>
        <w:szCs w:val="18"/>
      </w:rPr>
      <w:t xml:space="preserve"> </w:t>
    </w:r>
    <w:r w:rsidR="00AC5A8F">
      <w:rPr>
        <w:rFonts w:cs="Times New Roman"/>
        <w:sz w:val="18"/>
        <w:szCs w:val="18"/>
      </w:rPr>
      <w:t>THA</w:t>
    </w:r>
    <w:r w:rsidR="005B287F" w:rsidRPr="005B287F">
      <w:rPr>
        <w:rFonts w:cs="Times New Roman"/>
        <w:sz w:val="18"/>
        <w:szCs w:val="18"/>
      </w:rPr>
      <w:t xml:space="preserve"> 280126</w:t>
    </w:r>
  </w:p>
  <w:p w14:paraId="38DF11D4" w14:textId="5D798898" w:rsidR="00B86D7F" w:rsidRPr="00573329" w:rsidRDefault="00B86D7F" w:rsidP="00573329">
    <w:pPr>
      <w:autoSpaceDE w:val="0"/>
      <w:autoSpaceDN w:val="0"/>
      <w:adjustRightInd w:val="0"/>
      <w:spacing w:after="0" w:line="240" w:lineRule="exact"/>
      <w:rPr>
        <w:rFonts w:cs="Times New Roman"/>
        <w:sz w:val="18"/>
        <w:szCs w:val="18"/>
      </w:rPr>
    </w:pPr>
    <w:r w:rsidRPr="00573329">
      <w:rPr>
        <w:rFonts w:cs="Times New Roman"/>
        <w:sz w:val="18"/>
        <w:szCs w:val="18"/>
      </w:rPr>
      <w:t xml:space="preserve">Faculty of Science, </w:t>
    </w:r>
    <w:r w:rsidRPr="00573329">
      <w:rPr>
        <w:rFonts w:cs="Times New Roman"/>
        <w:sz w:val="18"/>
        <w:szCs w:val="18"/>
      </w:rPr>
      <w:t>Srinakharinwirot University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35C8" w14:textId="77777777" w:rsidR="00256639" w:rsidRDefault="00256639" w:rsidP="00256639">
    <w:pPr>
      <w:autoSpaceDE w:val="0"/>
      <w:autoSpaceDN w:val="0"/>
      <w:adjustRightInd w:val="0"/>
      <w:spacing w:after="0" w:line="240" w:lineRule="exact"/>
      <w:rPr>
        <w:rFonts w:ascii="LM Roman 12" w:hAnsi="LM Roman 12"/>
        <w:sz w:val="20"/>
        <w:szCs w:val="20"/>
      </w:rPr>
    </w:pPr>
  </w:p>
  <w:p w14:paraId="06190C88" w14:textId="33E3061B" w:rsidR="00B07337" w:rsidRDefault="00B07337" w:rsidP="00256639">
    <w:pPr>
      <w:autoSpaceDE w:val="0"/>
      <w:autoSpaceDN w:val="0"/>
      <w:adjustRightInd w:val="0"/>
      <w:spacing w:after="0" w:line="240" w:lineRule="exact"/>
      <w:rPr>
        <w:rFonts w:ascii="LM Roman 12" w:hAnsi="LM Roman 12"/>
        <w:sz w:val="18"/>
        <w:szCs w:val="18"/>
      </w:rPr>
    </w:pPr>
  </w:p>
  <w:p w14:paraId="4EE42B43" w14:textId="4274C4B1" w:rsidR="008C51C4" w:rsidRPr="00B07337" w:rsidRDefault="008C51C4" w:rsidP="008C51C4">
    <w:pPr>
      <w:autoSpaceDE w:val="0"/>
      <w:autoSpaceDN w:val="0"/>
      <w:adjustRightInd w:val="0"/>
      <w:spacing w:after="0" w:line="240" w:lineRule="exact"/>
      <w:rPr>
        <w:rFonts w:ascii="LM Roman 12" w:hAnsi="LM Roman 12"/>
        <w:sz w:val="18"/>
        <w:szCs w:val="18"/>
      </w:rPr>
    </w:pPr>
    <w:bookmarkStart w:id="0" w:name="_Hlk181194617"/>
    <w:bookmarkStart w:id="1" w:name="_Hlk181194618"/>
    <w:bookmarkStart w:id="2" w:name="_Hlk181194626"/>
    <w:bookmarkStart w:id="3" w:name="_Hlk181194627"/>
    <w:bookmarkStart w:id="4" w:name="_Hlk180249486"/>
    <w:bookmarkStart w:id="5" w:name="_Hlk180249487"/>
    <w:r>
      <w:rPr>
        <w:rFonts w:ascii="LM Roman 12" w:hAnsi="LM Roman 12"/>
        <w:sz w:val="18"/>
        <w:szCs w:val="18"/>
      </w:rPr>
      <w:t>Th</w:t>
    </w:r>
    <w:r w:rsidRPr="00B07337">
      <w:rPr>
        <w:rFonts w:ascii="LM Roman 12" w:hAnsi="LM Roman 12"/>
        <w:sz w:val="18"/>
        <w:szCs w:val="18"/>
      </w:rPr>
      <w:t>e 2</w:t>
    </w:r>
    <w:r>
      <w:rPr>
        <w:rFonts w:ascii="LM Roman 12" w:hAnsi="LM Roman 12"/>
        <w:sz w:val="18"/>
        <w:szCs w:val="18"/>
      </w:rPr>
      <w:t>9</w:t>
    </w:r>
    <w:r w:rsidRPr="00B07337">
      <w:rPr>
        <w:rFonts w:ascii="LM Roman 12" w:hAnsi="LM Roman 12"/>
        <w:sz w:val="18"/>
        <w:szCs w:val="18"/>
        <w:vertAlign w:val="superscript"/>
      </w:rPr>
      <w:t>th</w:t>
    </w:r>
    <w:r w:rsidRPr="00B07337">
      <w:rPr>
        <w:rFonts w:ascii="LM Roman 12" w:hAnsi="LM Roman 12"/>
        <w:sz w:val="18"/>
        <w:szCs w:val="18"/>
      </w:rPr>
      <w:t xml:space="preserve"> Annual Meeting in Mathematics (AMM 202</w:t>
    </w:r>
    <w:r>
      <w:rPr>
        <w:rFonts w:ascii="LM Roman 12" w:hAnsi="LM Roman 12"/>
        <w:sz w:val="18"/>
        <w:szCs w:val="18"/>
      </w:rPr>
      <w:t>5</w:t>
    </w:r>
    <w:r w:rsidRPr="00B07337">
      <w:rPr>
        <w:rFonts w:ascii="LM Roman 12" w:hAnsi="LM Roman 12"/>
        <w:sz w:val="18"/>
        <w:szCs w:val="18"/>
      </w:rPr>
      <w:t>)</w:t>
    </w:r>
  </w:p>
  <w:p w14:paraId="225C8BDF" w14:textId="77777777" w:rsidR="008C51C4" w:rsidRDefault="008C51C4" w:rsidP="008C51C4">
    <w:pPr>
      <w:autoSpaceDE w:val="0"/>
      <w:autoSpaceDN w:val="0"/>
      <w:adjustRightInd w:val="0"/>
      <w:spacing w:after="0" w:line="240" w:lineRule="exact"/>
      <w:rPr>
        <w:rFonts w:ascii="LM Roman 12" w:hAnsi="LM Roman 12"/>
        <w:sz w:val="18"/>
        <w:szCs w:val="18"/>
      </w:rPr>
    </w:pPr>
    <w:r>
      <w:rPr>
        <w:rFonts w:ascii="LM Roman 12" w:hAnsi="LM Roman 12"/>
        <w:sz w:val="18"/>
        <w:szCs w:val="18"/>
      </w:rPr>
      <w:t xml:space="preserve">Department of Mathematics, Faculty of </w:t>
    </w:r>
    <w:r w:rsidRPr="00B07337">
      <w:rPr>
        <w:rFonts w:ascii="LM Roman 12" w:hAnsi="LM Roman 12"/>
        <w:sz w:val="18"/>
        <w:szCs w:val="18"/>
      </w:rPr>
      <w:t>Science</w:t>
    </w:r>
    <w:r>
      <w:rPr>
        <w:rFonts w:ascii="LM Roman 12" w:hAnsi="LM Roman 12"/>
        <w:sz w:val="18"/>
        <w:szCs w:val="18"/>
      </w:rPr>
      <w:t xml:space="preserve">, </w:t>
    </w:r>
  </w:p>
  <w:p w14:paraId="536EBE61" w14:textId="77777777" w:rsidR="008C51C4" w:rsidRPr="00B07337" w:rsidRDefault="008C51C4" w:rsidP="008C51C4">
    <w:pPr>
      <w:autoSpaceDE w:val="0"/>
      <w:autoSpaceDN w:val="0"/>
      <w:adjustRightInd w:val="0"/>
      <w:spacing w:after="0" w:line="240" w:lineRule="exact"/>
      <w:rPr>
        <w:rFonts w:ascii="LM Roman 12" w:hAnsi="LM Roman 12"/>
        <w:sz w:val="18"/>
        <w:szCs w:val="18"/>
      </w:rPr>
    </w:pPr>
    <w:r>
      <w:rPr>
        <w:rFonts w:ascii="LM Roman 12" w:hAnsi="LM Roman 12"/>
        <w:sz w:val="18"/>
        <w:szCs w:val="18"/>
      </w:rPr>
      <w:t xml:space="preserve">Srinakharinwirot University, </w:t>
    </w:r>
    <w:r w:rsidRPr="00B07337">
      <w:rPr>
        <w:rFonts w:ascii="LM Roman 12" w:hAnsi="LM Roman 12"/>
        <w:sz w:val="18"/>
        <w:szCs w:val="18"/>
      </w:rPr>
      <w:t>Thailand</w:t>
    </w:r>
    <w:bookmarkEnd w:id="0"/>
    <w:bookmarkEnd w:id="1"/>
    <w:bookmarkEnd w:id="2"/>
    <w:bookmarkEnd w:id="3"/>
    <w:bookmarkEnd w:id="4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30"/>
    <w:rsid w:val="000034B5"/>
    <w:rsid w:val="0000686D"/>
    <w:rsid w:val="000079CE"/>
    <w:rsid w:val="00014DDB"/>
    <w:rsid w:val="00023E2A"/>
    <w:rsid w:val="00024398"/>
    <w:rsid w:val="000271B8"/>
    <w:rsid w:val="00033767"/>
    <w:rsid w:val="00035B5B"/>
    <w:rsid w:val="00051893"/>
    <w:rsid w:val="000569BA"/>
    <w:rsid w:val="00072EC3"/>
    <w:rsid w:val="00074050"/>
    <w:rsid w:val="00080496"/>
    <w:rsid w:val="000A275F"/>
    <w:rsid w:val="000A29EF"/>
    <w:rsid w:val="000B2D60"/>
    <w:rsid w:val="000C156E"/>
    <w:rsid w:val="000C301B"/>
    <w:rsid w:val="000D20A7"/>
    <w:rsid w:val="000D65A3"/>
    <w:rsid w:val="000D6BFA"/>
    <w:rsid w:val="000D7320"/>
    <w:rsid w:val="001015D2"/>
    <w:rsid w:val="00125ED2"/>
    <w:rsid w:val="00126CAC"/>
    <w:rsid w:val="00132A9A"/>
    <w:rsid w:val="00147679"/>
    <w:rsid w:val="00153D5A"/>
    <w:rsid w:val="00181FB9"/>
    <w:rsid w:val="001877E1"/>
    <w:rsid w:val="001B3575"/>
    <w:rsid w:val="001B3914"/>
    <w:rsid w:val="001C2E58"/>
    <w:rsid w:val="001C472E"/>
    <w:rsid w:val="001C4D33"/>
    <w:rsid w:val="001C6C2D"/>
    <w:rsid w:val="001D7D99"/>
    <w:rsid w:val="001F5EA8"/>
    <w:rsid w:val="001F7D8B"/>
    <w:rsid w:val="00237878"/>
    <w:rsid w:val="00244CAB"/>
    <w:rsid w:val="0024577A"/>
    <w:rsid w:val="00256639"/>
    <w:rsid w:val="00260F4E"/>
    <w:rsid w:val="00273FEE"/>
    <w:rsid w:val="002863C4"/>
    <w:rsid w:val="002A5AF6"/>
    <w:rsid w:val="002B185E"/>
    <w:rsid w:val="002B3371"/>
    <w:rsid w:val="002C7624"/>
    <w:rsid w:val="002D0E51"/>
    <w:rsid w:val="002D3DCC"/>
    <w:rsid w:val="002E7B99"/>
    <w:rsid w:val="00311650"/>
    <w:rsid w:val="00315F7A"/>
    <w:rsid w:val="00323928"/>
    <w:rsid w:val="00325082"/>
    <w:rsid w:val="00332E01"/>
    <w:rsid w:val="00346733"/>
    <w:rsid w:val="00351960"/>
    <w:rsid w:val="003575E2"/>
    <w:rsid w:val="003905F5"/>
    <w:rsid w:val="003A468E"/>
    <w:rsid w:val="003B4B88"/>
    <w:rsid w:val="003C0BEF"/>
    <w:rsid w:val="003C1BDA"/>
    <w:rsid w:val="003D3776"/>
    <w:rsid w:val="003E1D21"/>
    <w:rsid w:val="003E4D54"/>
    <w:rsid w:val="003F17B5"/>
    <w:rsid w:val="003F3A90"/>
    <w:rsid w:val="004340A6"/>
    <w:rsid w:val="00445DFA"/>
    <w:rsid w:val="004551C4"/>
    <w:rsid w:val="00465BF5"/>
    <w:rsid w:val="0047619C"/>
    <w:rsid w:val="00477ED7"/>
    <w:rsid w:val="00483D7D"/>
    <w:rsid w:val="004878B5"/>
    <w:rsid w:val="00492AA9"/>
    <w:rsid w:val="004A65A2"/>
    <w:rsid w:val="004B2859"/>
    <w:rsid w:val="004C78AE"/>
    <w:rsid w:val="004D7862"/>
    <w:rsid w:val="004E247F"/>
    <w:rsid w:val="004E3158"/>
    <w:rsid w:val="004E6596"/>
    <w:rsid w:val="00503C3F"/>
    <w:rsid w:val="005423BA"/>
    <w:rsid w:val="005424D9"/>
    <w:rsid w:val="00547B95"/>
    <w:rsid w:val="00547C08"/>
    <w:rsid w:val="00573329"/>
    <w:rsid w:val="00573C72"/>
    <w:rsid w:val="0058355C"/>
    <w:rsid w:val="0058544B"/>
    <w:rsid w:val="00595291"/>
    <w:rsid w:val="005A15A1"/>
    <w:rsid w:val="005A6614"/>
    <w:rsid w:val="005B287F"/>
    <w:rsid w:val="005B2E0C"/>
    <w:rsid w:val="005B4981"/>
    <w:rsid w:val="005C50DC"/>
    <w:rsid w:val="005D2384"/>
    <w:rsid w:val="005D5F01"/>
    <w:rsid w:val="005E0CA5"/>
    <w:rsid w:val="005F3FC5"/>
    <w:rsid w:val="005F7B6D"/>
    <w:rsid w:val="00610D30"/>
    <w:rsid w:val="0063209C"/>
    <w:rsid w:val="00642A35"/>
    <w:rsid w:val="0064353E"/>
    <w:rsid w:val="00645F84"/>
    <w:rsid w:val="006476AB"/>
    <w:rsid w:val="0065748D"/>
    <w:rsid w:val="006668F2"/>
    <w:rsid w:val="0068755B"/>
    <w:rsid w:val="00696823"/>
    <w:rsid w:val="006C0822"/>
    <w:rsid w:val="006F7030"/>
    <w:rsid w:val="00712643"/>
    <w:rsid w:val="007402F5"/>
    <w:rsid w:val="00755CEB"/>
    <w:rsid w:val="0076010A"/>
    <w:rsid w:val="00765D80"/>
    <w:rsid w:val="00776AEE"/>
    <w:rsid w:val="007778D7"/>
    <w:rsid w:val="00780674"/>
    <w:rsid w:val="00790AFE"/>
    <w:rsid w:val="007953BB"/>
    <w:rsid w:val="007B0BB3"/>
    <w:rsid w:val="007B266D"/>
    <w:rsid w:val="007D284A"/>
    <w:rsid w:val="007D32C2"/>
    <w:rsid w:val="007D4215"/>
    <w:rsid w:val="007E4000"/>
    <w:rsid w:val="007E6F7D"/>
    <w:rsid w:val="007F2750"/>
    <w:rsid w:val="007F6AE7"/>
    <w:rsid w:val="00804AD0"/>
    <w:rsid w:val="008217AE"/>
    <w:rsid w:val="008239F5"/>
    <w:rsid w:val="008255E6"/>
    <w:rsid w:val="00845FFE"/>
    <w:rsid w:val="00851456"/>
    <w:rsid w:val="00885EA3"/>
    <w:rsid w:val="0089423D"/>
    <w:rsid w:val="008A590D"/>
    <w:rsid w:val="008B0A96"/>
    <w:rsid w:val="008B2620"/>
    <w:rsid w:val="008C241D"/>
    <w:rsid w:val="008C495A"/>
    <w:rsid w:val="008C51C4"/>
    <w:rsid w:val="008C72F4"/>
    <w:rsid w:val="008D29BF"/>
    <w:rsid w:val="008F05AC"/>
    <w:rsid w:val="00911D4C"/>
    <w:rsid w:val="0091223D"/>
    <w:rsid w:val="009163D2"/>
    <w:rsid w:val="00923E84"/>
    <w:rsid w:val="009312B8"/>
    <w:rsid w:val="00964C63"/>
    <w:rsid w:val="00987918"/>
    <w:rsid w:val="00987F91"/>
    <w:rsid w:val="009A48A2"/>
    <w:rsid w:val="009B4D2D"/>
    <w:rsid w:val="009B5E58"/>
    <w:rsid w:val="009C33C0"/>
    <w:rsid w:val="009D0704"/>
    <w:rsid w:val="009E05BB"/>
    <w:rsid w:val="009E516D"/>
    <w:rsid w:val="009F076E"/>
    <w:rsid w:val="00A079AB"/>
    <w:rsid w:val="00A14A41"/>
    <w:rsid w:val="00A161D1"/>
    <w:rsid w:val="00A2484C"/>
    <w:rsid w:val="00A319E9"/>
    <w:rsid w:val="00A31E63"/>
    <w:rsid w:val="00A365D8"/>
    <w:rsid w:val="00A457AF"/>
    <w:rsid w:val="00A553D2"/>
    <w:rsid w:val="00A83B23"/>
    <w:rsid w:val="00AA193F"/>
    <w:rsid w:val="00AA4C12"/>
    <w:rsid w:val="00AB07A6"/>
    <w:rsid w:val="00AB7566"/>
    <w:rsid w:val="00AC1B2F"/>
    <w:rsid w:val="00AC5A8F"/>
    <w:rsid w:val="00AD2B4D"/>
    <w:rsid w:val="00AE73DE"/>
    <w:rsid w:val="00B02499"/>
    <w:rsid w:val="00B07337"/>
    <w:rsid w:val="00B11690"/>
    <w:rsid w:val="00B233FB"/>
    <w:rsid w:val="00B350B0"/>
    <w:rsid w:val="00B5119C"/>
    <w:rsid w:val="00B577EB"/>
    <w:rsid w:val="00B62ACF"/>
    <w:rsid w:val="00B640F4"/>
    <w:rsid w:val="00B71AC6"/>
    <w:rsid w:val="00B82A63"/>
    <w:rsid w:val="00B86C0D"/>
    <w:rsid w:val="00B86D7F"/>
    <w:rsid w:val="00B9330D"/>
    <w:rsid w:val="00B9346F"/>
    <w:rsid w:val="00BA1CD7"/>
    <w:rsid w:val="00BA68ED"/>
    <w:rsid w:val="00BA7AC5"/>
    <w:rsid w:val="00BC60B0"/>
    <w:rsid w:val="00BE4AC6"/>
    <w:rsid w:val="00BE65A3"/>
    <w:rsid w:val="00BF102A"/>
    <w:rsid w:val="00BF3C1E"/>
    <w:rsid w:val="00BF6A3F"/>
    <w:rsid w:val="00C02989"/>
    <w:rsid w:val="00C13513"/>
    <w:rsid w:val="00C2333F"/>
    <w:rsid w:val="00C27A5B"/>
    <w:rsid w:val="00C34AD0"/>
    <w:rsid w:val="00C415A2"/>
    <w:rsid w:val="00C51096"/>
    <w:rsid w:val="00C52C23"/>
    <w:rsid w:val="00C57706"/>
    <w:rsid w:val="00C63068"/>
    <w:rsid w:val="00C65E73"/>
    <w:rsid w:val="00C930C4"/>
    <w:rsid w:val="00CA48C9"/>
    <w:rsid w:val="00CA60A3"/>
    <w:rsid w:val="00CA6A93"/>
    <w:rsid w:val="00CA7E12"/>
    <w:rsid w:val="00CC1CBE"/>
    <w:rsid w:val="00CC2C24"/>
    <w:rsid w:val="00CC6630"/>
    <w:rsid w:val="00CD2658"/>
    <w:rsid w:val="00CD3A98"/>
    <w:rsid w:val="00CE675C"/>
    <w:rsid w:val="00CF34F1"/>
    <w:rsid w:val="00D004FF"/>
    <w:rsid w:val="00D028B1"/>
    <w:rsid w:val="00D11D16"/>
    <w:rsid w:val="00D14699"/>
    <w:rsid w:val="00D14701"/>
    <w:rsid w:val="00D24C27"/>
    <w:rsid w:val="00D32F7B"/>
    <w:rsid w:val="00D345D1"/>
    <w:rsid w:val="00D357A6"/>
    <w:rsid w:val="00D42A83"/>
    <w:rsid w:val="00D65725"/>
    <w:rsid w:val="00D877E8"/>
    <w:rsid w:val="00DA6067"/>
    <w:rsid w:val="00DB4425"/>
    <w:rsid w:val="00DB521B"/>
    <w:rsid w:val="00DB5666"/>
    <w:rsid w:val="00E2529A"/>
    <w:rsid w:val="00E2716C"/>
    <w:rsid w:val="00E37E80"/>
    <w:rsid w:val="00E4272C"/>
    <w:rsid w:val="00E549FE"/>
    <w:rsid w:val="00E65F71"/>
    <w:rsid w:val="00E743D1"/>
    <w:rsid w:val="00EA2682"/>
    <w:rsid w:val="00EA6288"/>
    <w:rsid w:val="00EA7949"/>
    <w:rsid w:val="00EB3DCC"/>
    <w:rsid w:val="00EC6271"/>
    <w:rsid w:val="00EC76A1"/>
    <w:rsid w:val="00EE5BD3"/>
    <w:rsid w:val="00EF59BE"/>
    <w:rsid w:val="00EF636C"/>
    <w:rsid w:val="00F03547"/>
    <w:rsid w:val="00F06337"/>
    <w:rsid w:val="00F21CF6"/>
    <w:rsid w:val="00F26AD3"/>
    <w:rsid w:val="00F3015F"/>
    <w:rsid w:val="00F5493B"/>
    <w:rsid w:val="00F6075C"/>
    <w:rsid w:val="00F622E4"/>
    <w:rsid w:val="00F63599"/>
    <w:rsid w:val="00F66F82"/>
    <w:rsid w:val="00F76CB4"/>
    <w:rsid w:val="00F83408"/>
    <w:rsid w:val="00F903EE"/>
    <w:rsid w:val="00F904BC"/>
    <w:rsid w:val="00F92F4A"/>
    <w:rsid w:val="00F94FED"/>
    <w:rsid w:val="00FB14A8"/>
    <w:rsid w:val="00FB4B4B"/>
    <w:rsid w:val="00FC1E49"/>
    <w:rsid w:val="00FC4B35"/>
    <w:rsid w:val="00FD18EA"/>
    <w:rsid w:val="00FD684F"/>
    <w:rsid w:val="00FD7F63"/>
    <w:rsid w:val="00FE6CBF"/>
    <w:rsid w:val="00FF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9643C"/>
  <w15:docId w15:val="{1146F0A3-D4B9-4D93-9CFB-69CA38C2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H Sarabun New"/>
        <w:sz w:val="24"/>
        <w:szCs w:val="32"/>
        <w:lang w:val="en-US" w:eastAsia="en-US" w:bidi="th-TH"/>
        <w14:ligatures w14:val="al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A93"/>
    <w:pPr>
      <w:spacing w:after="200" w:line="276" w:lineRule="auto"/>
    </w:pPr>
  </w:style>
  <w:style w:type="paragraph" w:styleId="Heading1">
    <w:name w:val="heading 1"/>
    <w:next w:val="BodyText2"/>
    <w:link w:val="Heading1Char"/>
    <w:qFormat/>
    <w:rsid w:val="00C13513"/>
    <w:pPr>
      <w:tabs>
        <w:tab w:val="left" w:pos="567"/>
      </w:tabs>
      <w:autoSpaceDE w:val="0"/>
      <w:autoSpaceDN w:val="0"/>
      <w:adjustRightInd w:val="0"/>
      <w:spacing w:before="440" w:after="180" w:line="216" w:lineRule="auto"/>
      <w:jc w:val="thaiDistribute"/>
      <w:outlineLvl w:val="0"/>
    </w:pPr>
    <w:rPr>
      <w:b/>
      <w:bCs/>
      <w:sz w:val="36"/>
      <w:szCs w:val="46"/>
    </w:rPr>
  </w:style>
  <w:style w:type="paragraph" w:styleId="Heading2">
    <w:name w:val="heading 2"/>
    <w:basedOn w:val="Normal"/>
    <w:next w:val="BodyText2"/>
    <w:link w:val="Heading2Char"/>
    <w:uiPriority w:val="9"/>
    <w:unhideWhenUsed/>
    <w:qFormat/>
    <w:rsid w:val="00C13513"/>
    <w:pPr>
      <w:tabs>
        <w:tab w:val="left" w:pos="709"/>
      </w:tabs>
      <w:autoSpaceDE w:val="0"/>
      <w:autoSpaceDN w:val="0"/>
      <w:adjustRightInd w:val="0"/>
      <w:spacing w:before="360" w:after="100" w:line="240" w:lineRule="auto"/>
      <w:jc w:val="both"/>
      <w:outlineLvl w:val="1"/>
    </w:pPr>
    <w:rPr>
      <w:b/>
      <w:bCs/>
      <w:sz w:val="30"/>
      <w:szCs w:val="40"/>
    </w:rPr>
  </w:style>
  <w:style w:type="paragraph" w:styleId="Heading3">
    <w:name w:val="heading 3"/>
    <w:next w:val="BodyText2"/>
    <w:link w:val="Heading3Char"/>
    <w:qFormat/>
    <w:rsid w:val="00C13513"/>
    <w:pPr>
      <w:tabs>
        <w:tab w:val="left" w:pos="720"/>
      </w:tabs>
      <w:autoSpaceDE w:val="0"/>
      <w:autoSpaceDN w:val="0"/>
      <w:adjustRightInd w:val="0"/>
      <w:spacing w:before="240" w:after="120"/>
      <w:jc w:val="both"/>
      <w:outlineLvl w:val="2"/>
    </w:pPr>
    <w:rPr>
      <w:b/>
      <w:bCs/>
      <w:sz w:val="26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4340A6"/>
    <w:pPr>
      <w:keepNext/>
      <w:spacing w:after="0" w:line="240" w:lineRule="auto"/>
      <w:jc w:val="center"/>
      <w:outlineLvl w:val="4"/>
    </w:pPr>
    <w:rPr>
      <w:rFonts w:eastAsia="Times New Roman"/>
      <w:b/>
      <w:bCs/>
      <w:sz w:val="48"/>
      <w:szCs w:val="48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3513"/>
    <w:rPr>
      <w:b/>
      <w:bCs/>
      <w:sz w:val="36"/>
      <w:szCs w:val="46"/>
    </w:rPr>
  </w:style>
  <w:style w:type="character" w:customStyle="1" w:styleId="Heading3Char">
    <w:name w:val="Heading 3 Char"/>
    <w:basedOn w:val="DefaultParagraphFont"/>
    <w:link w:val="Heading3"/>
    <w:rsid w:val="00C13513"/>
    <w:rPr>
      <w:b/>
      <w:bCs/>
      <w:sz w:val="26"/>
      <w:szCs w:val="34"/>
    </w:rPr>
  </w:style>
  <w:style w:type="character" w:customStyle="1" w:styleId="Heading5Char">
    <w:name w:val="Heading 5 Char"/>
    <w:basedOn w:val="DefaultParagraphFont"/>
    <w:link w:val="Heading5"/>
    <w:rsid w:val="004340A6"/>
    <w:rPr>
      <w:rFonts w:ascii="Times New Roman" w:eastAsia="Times New Roman" w:hAnsi="Times New Roman" w:cs="Angsana New"/>
      <w:b/>
      <w:bCs/>
      <w:sz w:val="48"/>
      <w:szCs w:val="48"/>
      <w:lang w:val="th-TH"/>
    </w:rPr>
  </w:style>
  <w:style w:type="paragraph" w:styleId="Title">
    <w:name w:val="Title"/>
    <w:link w:val="TitleChar"/>
    <w:qFormat/>
    <w:rsid w:val="004551C4"/>
    <w:pPr>
      <w:jc w:val="center"/>
    </w:pPr>
    <w:rPr>
      <w:b/>
      <w:bCs/>
      <w:sz w:val="34"/>
      <w:szCs w:val="48"/>
    </w:rPr>
  </w:style>
  <w:style w:type="character" w:customStyle="1" w:styleId="TitleChar">
    <w:name w:val="Title Char"/>
    <w:basedOn w:val="DefaultParagraphFont"/>
    <w:link w:val="Title"/>
    <w:rsid w:val="004551C4"/>
    <w:rPr>
      <w:b/>
      <w:bCs/>
      <w:sz w:val="34"/>
      <w:szCs w:val="48"/>
    </w:rPr>
  </w:style>
  <w:style w:type="paragraph" w:customStyle="1" w:styleId="Abstract">
    <w:name w:val="Abstract"/>
    <w:qFormat/>
    <w:rsid w:val="00F6075C"/>
    <w:pPr>
      <w:autoSpaceDE w:val="0"/>
      <w:autoSpaceDN w:val="0"/>
      <w:adjustRightInd w:val="0"/>
      <w:spacing w:before="480" w:after="200"/>
      <w:jc w:val="center"/>
    </w:pPr>
    <w:rPr>
      <w:b/>
      <w:bCs/>
      <w:sz w:val="28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096"/>
    <w:pPr>
      <w:spacing w:after="0" w:line="240" w:lineRule="auto"/>
    </w:pPr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096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FB4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B4B"/>
    <w:rPr>
      <w:rFonts w:cs="Angsana New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CA6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93"/>
    <w:rPr>
      <w:rFonts w:ascii="Times New Roman" w:hAnsi="Times New Roman" w:cs="Angsana New"/>
      <w:sz w:val="22"/>
      <w:szCs w:val="28"/>
    </w:rPr>
  </w:style>
  <w:style w:type="character" w:styleId="Hyperlink">
    <w:name w:val="Hyperlink"/>
    <w:basedOn w:val="DefaultParagraphFont"/>
    <w:uiPriority w:val="99"/>
    <w:unhideWhenUsed/>
    <w:rsid w:val="000079CE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E5BD3"/>
    <w:rPr>
      <w:color w:val="808080"/>
    </w:rPr>
  </w:style>
  <w:style w:type="table" w:styleId="TableGrid">
    <w:name w:val="Table Grid"/>
    <w:basedOn w:val="TableNormal"/>
    <w:uiPriority w:val="59"/>
    <w:rsid w:val="00003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034B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034B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65D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8"/>
    </w:rPr>
  </w:style>
  <w:style w:type="paragraph" w:styleId="Subtitle">
    <w:name w:val="Subtitle"/>
    <w:aliases w:val="Authors"/>
    <w:next w:val="Association"/>
    <w:link w:val="SubtitleChar"/>
    <w:uiPriority w:val="11"/>
    <w:qFormat/>
    <w:rsid w:val="00AC5A8F"/>
    <w:pPr>
      <w:autoSpaceDE w:val="0"/>
      <w:autoSpaceDN w:val="0"/>
      <w:adjustRightInd w:val="0"/>
      <w:spacing w:before="240" w:after="240"/>
      <w:jc w:val="center"/>
    </w:pPr>
  </w:style>
  <w:style w:type="character" w:customStyle="1" w:styleId="SubtitleChar">
    <w:name w:val="Subtitle Char"/>
    <w:aliases w:val="Authors Char"/>
    <w:basedOn w:val="DefaultParagraphFont"/>
    <w:link w:val="Subtitle"/>
    <w:uiPriority w:val="11"/>
    <w:rsid w:val="00AC5A8F"/>
  </w:style>
  <w:style w:type="paragraph" w:customStyle="1" w:styleId="Association">
    <w:name w:val="Association"/>
    <w:qFormat/>
    <w:rsid w:val="00F6075C"/>
    <w:pPr>
      <w:autoSpaceDE w:val="0"/>
      <w:autoSpaceDN w:val="0"/>
      <w:adjustRightInd w:val="0"/>
      <w:jc w:val="center"/>
    </w:pPr>
    <w:rPr>
      <w:sz w:val="22"/>
      <w:szCs w:val="30"/>
      <w14:cntxtAlts/>
    </w:rPr>
  </w:style>
  <w:style w:type="paragraph" w:customStyle="1" w:styleId="CenteredHeading">
    <w:name w:val="Centered Heading"/>
    <w:basedOn w:val="Normal"/>
    <w:qFormat/>
    <w:rsid w:val="0068755B"/>
    <w:pPr>
      <w:autoSpaceDE w:val="0"/>
      <w:autoSpaceDN w:val="0"/>
      <w:adjustRightInd w:val="0"/>
      <w:spacing w:before="480" w:line="240" w:lineRule="auto"/>
      <w:jc w:val="center"/>
    </w:pPr>
    <w:rPr>
      <w:rFonts w:cs="Times New Roman"/>
      <w:b/>
      <w:bCs/>
      <w:sz w:val="28"/>
    </w:rPr>
  </w:style>
  <w:style w:type="paragraph" w:customStyle="1" w:styleId="Keywords">
    <w:name w:val="Keywords"/>
    <w:basedOn w:val="BodyText2"/>
    <w:qFormat/>
    <w:rsid w:val="00F03547"/>
    <w:pPr>
      <w:spacing w:line="520" w:lineRule="exact"/>
      <w:ind w:right="578"/>
    </w:pPr>
    <w:rPr>
      <w:b/>
      <w:bCs/>
    </w:rPr>
  </w:style>
  <w:style w:type="paragraph" w:customStyle="1" w:styleId="Header1">
    <w:name w:val="Header1"/>
    <w:basedOn w:val="Normal"/>
    <w:qFormat/>
    <w:rsid w:val="00273FEE"/>
    <w:pPr>
      <w:autoSpaceDE w:val="0"/>
      <w:autoSpaceDN w:val="0"/>
      <w:adjustRightInd w:val="0"/>
      <w:spacing w:after="0" w:line="240" w:lineRule="exact"/>
    </w:pPr>
    <w:rPr>
      <w:rFonts w:cs="Times New Roman"/>
      <w:sz w:val="18"/>
      <w:szCs w:val="18"/>
    </w:rPr>
  </w:style>
  <w:style w:type="paragraph" w:styleId="BodyText">
    <w:name w:val="Body Text"/>
    <w:aliases w:val="Body Text - indent"/>
    <w:next w:val="BodyTextIndent"/>
    <w:link w:val="BodyTextChar"/>
    <w:uiPriority w:val="99"/>
    <w:unhideWhenUsed/>
    <w:rsid w:val="008C72F4"/>
    <w:pPr>
      <w:autoSpaceDE w:val="0"/>
      <w:autoSpaceDN w:val="0"/>
      <w:adjustRightInd w:val="0"/>
      <w:spacing w:line="216" w:lineRule="auto"/>
      <w:ind w:firstLine="425"/>
      <w:jc w:val="thaiDistribute"/>
    </w:pPr>
  </w:style>
  <w:style w:type="character" w:customStyle="1" w:styleId="BodyTextChar">
    <w:name w:val="Body Text Char"/>
    <w:aliases w:val="Body Text - indent Char"/>
    <w:basedOn w:val="DefaultParagraphFont"/>
    <w:link w:val="BodyText"/>
    <w:uiPriority w:val="99"/>
    <w:rsid w:val="008C72F4"/>
  </w:style>
  <w:style w:type="paragraph" w:styleId="BodyText2">
    <w:name w:val="Body Text 2"/>
    <w:aliases w:val="Body No Indent"/>
    <w:basedOn w:val="BodyText"/>
    <w:next w:val="BodyText"/>
    <w:link w:val="BodyText2Char"/>
    <w:uiPriority w:val="99"/>
    <w:unhideWhenUsed/>
    <w:rsid w:val="002E7B99"/>
  </w:style>
  <w:style w:type="character" w:customStyle="1" w:styleId="BodyText2Char">
    <w:name w:val="Body Text 2 Char"/>
    <w:aliases w:val="Body No Indent Char"/>
    <w:basedOn w:val="DefaultParagraphFont"/>
    <w:link w:val="BodyText2"/>
    <w:uiPriority w:val="99"/>
    <w:rsid w:val="002E7B99"/>
  </w:style>
  <w:style w:type="character" w:customStyle="1" w:styleId="Heading2Char">
    <w:name w:val="Heading 2 Char"/>
    <w:basedOn w:val="DefaultParagraphFont"/>
    <w:link w:val="Heading2"/>
    <w:uiPriority w:val="9"/>
    <w:rsid w:val="00C13513"/>
    <w:rPr>
      <w:b/>
      <w:bCs/>
      <w:sz w:val="30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EB3DCC"/>
    <w:rPr>
      <w:color w:val="800080" w:themeColor="followedHyperlink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B3DC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B3DCC"/>
    <w:rPr>
      <w:rFonts w:cs="Angsana New"/>
      <w:sz w:val="22"/>
      <w:szCs w:val="28"/>
    </w:rPr>
  </w:style>
  <w:style w:type="paragraph" w:customStyle="1" w:styleId="Definition">
    <w:name w:val="Definition"/>
    <w:basedOn w:val="BodyText"/>
    <w:next w:val="BodyText2"/>
    <w:qFormat/>
    <w:rsid w:val="00C930C4"/>
    <w:pPr>
      <w:spacing w:before="120" w:after="120"/>
      <w:ind w:firstLine="0"/>
    </w:pPr>
  </w:style>
  <w:style w:type="paragraph" w:customStyle="1" w:styleId="Theorem">
    <w:name w:val="Theorem"/>
    <w:basedOn w:val="BodyText"/>
    <w:next w:val="BodyText2"/>
    <w:qFormat/>
    <w:rsid w:val="00C930C4"/>
    <w:pPr>
      <w:spacing w:before="120" w:after="120"/>
      <w:ind w:firstLine="0"/>
    </w:pPr>
    <w:rPr>
      <w:i/>
      <w:iCs/>
    </w:rPr>
  </w:style>
  <w:style w:type="paragraph" w:styleId="Caption">
    <w:name w:val="caption"/>
    <w:next w:val="BodyText"/>
    <w:uiPriority w:val="35"/>
    <w:unhideWhenUsed/>
    <w:qFormat/>
    <w:rsid w:val="009D0704"/>
    <w:pPr>
      <w:keepNext/>
      <w:spacing w:after="120"/>
      <w:jc w:val="center"/>
    </w:pPr>
  </w:style>
  <w:style w:type="paragraph" w:customStyle="1" w:styleId="References">
    <w:name w:val="References"/>
    <w:basedOn w:val="BodyText2"/>
    <w:qFormat/>
    <w:rsid w:val="00C57706"/>
    <w:pPr>
      <w:spacing w:after="100" w:line="240" w:lineRule="auto"/>
      <w:ind w:left="567" w:hanging="567"/>
      <w:jc w:val="left"/>
    </w:pPr>
  </w:style>
  <w:style w:type="character" w:styleId="PageNumber">
    <w:name w:val="page number"/>
    <w:basedOn w:val="DefaultParagraphFont"/>
    <w:uiPriority w:val="99"/>
    <w:semiHidden/>
    <w:unhideWhenUsed/>
    <w:rsid w:val="007778D7"/>
  </w:style>
  <w:style w:type="paragraph" w:customStyle="1" w:styleId="TitleThai">
    <w:name w:val="Title Thai"/>
    <w:basedOn w:val="Title"/>
    <w:qFormat/>
    <w:rsid w:val="00AC5A8F"/>
    <w:rPr>
      <w:rFonts w:ascii="TH Sarabun New" w:hAnsi="TH Sarabun New"/>
      <w:sz w:val="40"/>
      <w:szCs w:val="40"/>
    </w:rPr>
  </w:style>
  <w:style w:type="paragraph" w:customStyle="1" w:styleId="AllEnglishBody">
    <w:name w:val="All English Body"/>
    <w:basedOn w:val="BodyText"/>
    <w:qFormat/>
    <w:rsid w:val="00E2716C"/>
  </w:style>
  <w:style w:type="paragraph" w:customStyle="1" w:styleId="Association-English">
    <w:name w:val="Association - English"/>
    <w:basedOn w:val="Association"/>
    <w:qFormat/>
    <w:rsid w:val="00F94FED"/>
    <w:pPr>
      <w:spacing w:before="120"/>
    </w:pPr>
    <w:rPr>
      <w:vertAlign w:val="superscript"/>
    </w:rPr>
  </w:style>
  <w:style w:type="paragraph" w:customStyle="1" w:styleId="Author-Thai">
    <w:name w:val="Author-Thai"/>
    <w:basedOn w:val="Subtitle"/>
    <w:next w:val="Association"/>
    <w:qFormat/>
    <w:rsid w:val="00B5119C"/>
    <w:pPr>
      <w:spacing w:before="160" w:after="160"/>
    </w:pPr>
  </w:style>
  <w:style w:type="paragraph" w:customStyle="1" w:styleId="Author-English">
    <w:name w:val="Author - English"/>
    <w:basedOn w:val="Subtitle"/>
    <w:qFormat/>
    <w:rsid w:val="00B5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b.swu.ac.th/wp-content/uploads/2025/04/bibliographic-manual-3-VancouverSWU_Citation-260121.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Documents\Custom%20Office%20Templates\Abstract-Englis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38E74-0D8E-4E4C-8AE7-470A04246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Abstract-English.dotx</Template>
  <TotalTime>1</TotalTime>
  <Pages>7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</Company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Noppalit Posritat</cp:lastModifiedBy>
  <cp:revision>2</cp:revision>
  <cp:lastPrinted>2026-01-29T03:11:00Z</cp:lastPrinted>
  <dcterms:created xsi:type="dcterms:W3CDTF">2026-03-17T09:18:00Z</dcterms:created>
  <dcterms:modified xsi:type="dcterms:W3CDTF">2026-03-17T09:18:00Z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